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EC030A">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Default="00FD6530" w:rsidP="00FD6530">
          <w:pPr>
            <w:pStyle w:val="Sinespaciado"/>
            <w:rPr>
              <w:rFonts w:ascii="Cambria" w:hAnsi="Cambria"/>
              <w:b/>
              <w:bCs/>
            </w:rPr>
          </w:pPr>
          <w:r w:rsidRPr="00FD6530">
            <w:rPr>
              <w:rFonts w:ascii="Cambria" w:hAnsi="Cambria"/>
            </w:rPr>
            <w:t xml:space="preserve"> </w:t>
          </w:r>
          <w:r w:rsidRPr="00FD6530">
            <w:rPr>
              <w:rFonts w:ascii="Cambria" w:hAnsi="Cambria"/>
              <w:b/>
              <w:bCs/>
            </w:rPr>
            <w:t>Autores:</w:t>
          </w:r>
        </w:p>
        <w:p w:rsidR="00FD6530" w:rsidRDefault="00FD6530" w:rsidP="00FD6530">
          <w:pPr>
            <w:pStyle w:val="Sinespaciado"/>
            <w:rPr>
              <w:rFonts w:ascii="Cambria" w:hAnsi="Cambria"/>
            </w:rPr>
          </w:pPr>
          <w:r>
            <w:rPr>
              <w:rFonts w:ascii="Cambria" w:hAnsi="Cambria"/>
            </w:rPr>
            <w:t>Quiroga, Sandra</w:t>
          </w:r>
        </w:p>
        <w:p w:rsidR="00FD6530" w:rsidRDefault="00FD6530" w:rsidP="00FD6530">
          <w:pPr>
            <w:pStyle w:val="Sinespaciado"/>
            <w:rPr>
              <w:rFonts w:ascii="Cambria" w:hAnsi="Cambria"/>
            </w:rPr>
          </w:pPr>
          <w:r>
            <w:rPr>
              <w:rFonts w:ascii="Cambria" w:hAnsi="Cambria"/>
            </w:rPr>
            <w:t>Márquez, Emanuel</w:t>
          </w:r>
        </w:p>
        <w:p w:rsidR="00FD6530" w:rsidRDefault="00FD6530" w:rsidP="00FD6530">
          <w:pPr>
            <w:pStyle w:val="Sinespaciado"/>
            <w:rPr>
              <w:rFonts w:ascii="Cambria" w:hAnsi="Cambria"/>
            </w:rPr>
          </w:pPr>
          <w:r>
            <w:rPr>
              <w:rFonts w:ascii="Cambria" w:hAnsi="Cambria"/>
            </w:rPr>
            <w:t>Oyarzo, Mariela</w:t>
          </w:r>
        </w:p>
        <w:p w:rsidR="00FD6530" w:rsidRDefault="00FD6530" w:rsidP="00FD6530">
          <w:pPr>
            <w:pStyle w:val="Sinespaciado"/>
            <w:rPr>
              <w:rFonts w:ascii="Cambria" w:hAnsi="Cambria"/>
            </w:rPr>
          </w:pPr>
        </w:p>
        <w:p w:rsidR="00FD6530" w:rsidRDefault="00FD6530" w:rsidP="00FD6530">
          <w:pPr>
            <w:pStyle w:val="Sinespaciado"/>
            <w:rPr>
              <w:rFonts w:ascii="Cambria" w:hAnsi="Cambria"/>
            </w:rPr>
          </w:pPr>
        </w:p>
        <w:p w:rsidR="00FD6530" w:rsidRDefault="00FD6530" w:rsidP="00FD6530">
          <w:pPr>
            <w:pStyle w:val="Sinespaciado"/>
            <w:rPr>
              <w:rFonts w:ascii="Cambria" w:hAnsi="Cambria"/>
              <w:b/>
              <w:bCs/>
            </w:rPr>
          </w:pPr>
          <w:r w:rsidRPr="00FD6530">
            <w:rPr>
              <w:rFonts w:ascii="Cambria" w:hAnsi="Cambria"/>
              <w:b/>
              <w:bCs/>
            </w:rPr>
            <w:t>Tutor:</w:t>
          </w:r>
        </w:p>
        <w:p w:rsidR="00FD6530" w:rsidRPr="00FD6530" w:rsidRDefault="00FD6530" w:rsidP="00FD6530">
          <w:pPr>
            <w:pStyle w:val="Sinespaciado"/>
            <w:rPr>
              <w:rFonts w:ascii="Cambria" w:hAnsi="Cambria"/>
            </w:rPr>
          </w:pPr>
          <w:r w:rsidRPr="00FD6530">
            <w:rPr>
              <w:rFonts w:ascii="Cambria" w:hAnsi="Cambria"/>
              <w:b/>
              <w:bCs/>
            </w:rPr>
            <w:t xml:space="preserve"> </w:t>
          </w:r>
          <w:r w:rsidRPr="00FD6530">
            <w:rPr>
              <w:rFonts w:ascii="Cambria" w:hAnsi="Cambria"/>
            </w:rPr>
            <w:t>Mg. Albert Osiris Sofía</w:t>
          </w:r>
        </w:p>
        <w:p w:rsidR="00FD6530" w:rsidRDefault="00FD6530" w:rsidP="00FD6530">
          <w:pPr>
            <w:pStyle w:val="Sinespaciado"/>
            <w:rPr>
              <w:rFonts w:ascii="Cambria" w:hAnsi="Cambria"/>
            </w:rPr>
          </w:pPr>
          <w:r w:rsidRPr="00FD6530">
            <w:rPr>
              <w:rFonts w:ascii="Cambria" w:hAnsi="Cambria"/>
            </w:rPr>
            <w:t xml:space="preserve"> </w:t>
          </w:r>
        </w:p>
        <w:p w:rsidR="00FD6530" w:rsidRPr="00FD6530" w:rsidRDefault="00FD6530" w:rsidP="00FD6530">
          <w:pPr>
            <w:pStyle w:val="Sinespaciado"/>
            <w:rPr>
              <w:rFonts w:ascii="Cambria" w:hAnsi="Cambria"/>
            </w:rPr>
          </w:pPr>
          <w:r>
            <w:rPr>
              <w:rFonts w:ascii="Cambria" w:hAnsi="Cambria"/>
            </w:rPr>
            <w:t>Laboratorio de Desarrollo de Software</w:t>
          </w:r>
        </w:p>
        <w:p w:rsidR="00FD6530" w:rsidRPr="00FD6530" w:rsidRDefault="00FD6530" w:rsidP="00FD6530">
          <w:pPr>
            <w:pStyle w:val="Sinespaciado"/>
            <w:rPr>
              <w:rFonts w:ascii="Cambria" w:hAnsi="Cambria"/>
            </w:rPr>
          </w:pPr>
          <w:r>
            <w:rPr>
              <w:rFonts w:ascii="Cambria" w:hAnsi="Cambria"/>
            </w:rPr>
            <w:t xml:space="preserve">Analista de Sistemas- </w:t>
          </w:r>
          <w:r w:rsidRPr="00FD6530">
            <w:rPr>
              <w:rFonts w:ascii="Cambria" w:hAnsi="Cambria"/>
            </w:rPr>
            <w:t xml:space="preserve">Licenciatura en Sistemas </w:t>
          </w:r>
        </w:p>
        <w:p w:rsidR="00FD6530" w:rsidRDefault="00FD6530" w:rsidP="00FD6530">
          <w:pPr>
            <w:pStyle w:val="Sinespaciado"/>
            <w:rPr>
              <w:rFonts w:ascii="Cambria" w:hAnsi="Cambria"/>
            </w:rPr>
          </w:pPr>
          <w:r w:rsidRPr="00FD6530">
            <w:rPr>
              <w:rFonts w:ascii="Cambria" w:hAnsi="Cambria"/>
            </w:rPr>
            <w:t>Unidad Académica Río Gallegos</w:t>
          </w:r>
        </w:p>
        <w:p w:rsidR="006919D5" w:rsidRPr="00FD6530" w:rsidRDefault="00FD6530" w:rsidP="00FD6530">
          <w:pPr>
            <w:pStyle w:val="Sinespaciado"/>
            <w:rPr>
              <w:rFonts w:ascii="Cambria" w:hAnsi="Cambria"/>
            </w:rPr>
          </w:pPr>
          <w:r w:rsidRPr="00FD6530">
            <w:rPr>
              <w:rFonts w:ascii="Cambria" w:hAnsi="Cambria"/>
            </w:rPr>
            <w:t xml:space="preserve"> 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EC030A"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B84575" w:rsidRPr="007531CC" w:rsidRDefault="00B84575"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B84575" w:rsidRPr="006C0E65" w:rsidRDefault="00B84575" w:rsidP="004C594F">
                      <w:pPr>
                        <w:pStyle w:val="PSI-Comentario"/>
                      </w:pPr>
                    </w:p>
                    <w:p w:rsidR="00B84575" w:rsidRPr="005D1034" w:rsidRDefault="00B84575" w:rsidP="000C5BA0">
                      <w:pPr>
                        <w:pStyle w:val="PSI-DescripcindelDocumentos"/>
                      </w:pPr>
                    </w:p>
                  </w:txbxContent>
                </v:textbox>
                <w10:wrap type="square" anchorx="margin" anchory="margin"/>
              </v:shape>
            </w:pict>
          </w:r>
        </w:p>
        <w:p w:rsidR="00397566" w:rsidRPr="005313D3" w:rsidRDefault="00EC030A"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EC030A"/>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bookmarkStart w:id="0" w:name="_GoBack"/>
        <w:bookmarkEnd w:id="0"/>
        <w:p w:rsidR="001E38C6" w:rsidRDefault="002F1A55">
          <w:pPr>
            <w:pStyle w:val="TDC1"/>
            <w:rPr>
              <w:rFonts w:eastAsiaTheme="minorEastAsia"/>
              <w:b w:val="0"/>
              <w:bCs w:val="0"/>
              <w:noProof/>
              <w:sz w:val="22"/>
              <w:szCs w:val="22"/>
              <w:lang w:val="es-AR" w:eastAsia="es-AR"/>
            </w:rPr>
          </w:pPr>
          <w:r>
            <w:fldChar w:fldCharType="begin"/>
          </w:r>
          <w:r>
            <w:instrText xml:space="preserve"> TOC \o "1-3" \h \z \u </w:instrText>
          </w:r>
          <w:r>
            <w:fldChar w:fldCharType="separate"/>
          </w:r>
          <w:hyperlink w:anchor="_Toc56295015" w:history="1">
            <w:r w:rsidR="001E38C6" w:rsidRPr="006D153E">
              <w:rPr>
                <w:rStyle w:val="Hipervnculo"/>
                <w:rFonts w:asciiTheme="majorHAnsi" w:eastAsiaTheme="majorEastAsia" w:hAnsiTheme="majorHAnsi" w:cstheme="majorBidi"/>
                <w:noProof/>
                <w:lang w:val="es-AR"/>
              </w:rPr>
              <w:t>Introducción</w:t>
            </w:r>
            <w:r w:rsidR="001E38C6">
              <w:rPr>
                <w:noProof/>
                <w:webHidden/>
              </w:rPr>
              <w:tab/>
            </w:r>
            <w:r w:rsidR="001E38C6">
              <w:rPr>
                <w:noProof/>
                <w:webHidden/>
              </w:rPr>
              <w:fldChar w:fldCharType="begin"/>
            </w:r>
            <w:r w:rsidR="001E38C6">
              <w:rPr>
                <w:noProof/>
                <w:webHidden/>
              </w:rPr>
              <w:instrText xml:space="preserve"> PAGEREF _Toc56295015 \h </w:instrText>
            </w:r>
            <w:r w:rsidR="001E38C6">
              <w:rPr>
                <w:noProof/>
                <w:webHidden/>
              </w:rPr>
            </w:r>
            <w:r w:rsidR="001E38C6">
              <w:rPr>
                <w:noProof/>
                <w:webHidden/>
              </w:rPr>
              <w:fldChar w:fldCharType="separate"/>
            </w:r>
            <w:r w:rsidR="001E38C6">
              <w:rPr>
                <w:noProof/>
                <w:webHidden/>
              </w:rPr>
              <w:t>5</w:t>
            </w:r>
            <w:r w:rsidR="001E38C6">
              <w:rPr>
                <w:noProof/>
                <w:webHidden/>
              </w:rPr>
              <w:fldChar w:fldCharType="end"/>
            </w:r>
          </w:hyperlink>
        </w:p>
        <w:p w:rsidR="001E38C6" w:rsidRDefault="001E38C6">
          <w:pPr>
            <w:pStyle w:val="TDC1"/>
            <w:rPr>
              <w:rFonts w:eastAsiaTheme="minorEastAsia"/>
              <w:b w:val="0"/>
              <w:bCs w:val="0"/>
              <w:noProof/>
              <w:sz w:val="22"/>
              <w:szCs w:val="22"/>
              <w:lang w:val="es-AR" w:eastAsia="es-AR"/>
            </w:rPr>
          </w:pPr>
          <w:hyperlink w:anchor="_Toc56295016" w:history="1">
            <w:r w:rsidRPr="006D153E">
              <w:rPr>
                <w:rStyle w:val="Hipervnculo"/>
                <w:noProof/>
              </w:rPr>
              <w:t>Objetivos</w:t>
            </w:r>
            <w:r>
              <w:rPr>
                <w:noProof/>
                <w:webHidden/>
              </w:rPr>
              <w:tab/>
            </w:r>
            <w:r>
              <w:rPr>
                <w:noProof/>
                <w:webHidden/>
              </w:rPr>
              <w:fldChar w:fldCharType="begin"/>
            </w:r>
            <w:r>
              <w:rPr>
                <w:noProof/>
                <w:webHidden/>
              </w:rPr>
              <w:instrText xml:space="preserve"> PAGEREF _Toc56295016 \h </w:instrText>
            </w:r>
            <w:r>
              <w:rPr>
                <w:noProof/>
                <w:webHidden/>
              </w:rPr>
            </w:r>
            <w:r>
              <w:rPr>
                <w:noProof/>
                <w:webHidden/>
              </w:rPr>
              <w:fldChar w:fldCharType="separate"/>
            </w:r>
            <w:r>
              <w:rPr>
                <w:noProof/>
                <w:webHidden/>
              </w:rPr>
              <w:t>5</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17" w:history="1">
            <w:r w:rsidRPr="006D153E">
              <w:rPr>
                <w:rStyle w:val="Hipervnculo"/>
                <w:noProof/>
              </w:rPr>
              <w:t>Objetivos Generales</w:t>
            </w:r>
            <w:r>
              <w:rPr>
                <w:noProof/>
                <w:webHidden/>
              </w:rPr>
              <w:tab/>
            </w:r>
            <w:r>
              <w:rPr>
                <w:noProof/>
                <w:webHidden/>
              </w:rPr>
              <w:fldChar w:fldCharType="begin"/>
            </w:r>
            <w:r>
              <w:rPr>
                <w:noProof/>
                <w:webHidden/>
              </w:rPr>
              <w:instrText xml:space="preserve"> PAGEREF _Toc56295017 \h </w:instrText>
            </w:r>
            <w:r>
              <w:rPr>
                <w:noProof/>
                <w:webHidden/>
              </w:rPr>
            </w:r>
            <w:r>
              <w:rPr>
                <w:noProof/>
                <w:webHidden/>
              </w:rPr>
              <w:fldChar w:fldCharType="separate"/>
            </w:r>
            <w:r>
              <w:rPr>
                <w:noProof/>
                <w:webHidden/>
              </w:rPr>
              <w:t>5</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18" w:history="1">
            <w:r w:rsidRPr="006D153E">
              <w:rPr>
                <w:rStyle w:val="Hipervnculo"/>
                <w:noProof/>
              </w:rPr>
              <w:t>Objetivos Específicos</w:t>
            </w:r>
            <w:r>
              <w:rPr>
                <w:noProof/>
                <w:webHidden/>
              </w:rPr>
              <w:tab/>
            </w:r>
            <w:r>
              <w:rPr>
                <w:noProof/>
                <w:webHidden/>
              </w:rPr>
              <w:fldChar w:fldCharType="begin"/>
            </w:r>
            <w:r>
              <w:rPr>
                <w:noProof/>
                <w:webHidden/>
              </w:rPr>
              <w:instrText xml:space="preserve"> PAGEREF _Toc56295018 \h </w:instrText>
            </w:r>
            <w:r>
              <w:rPr>
                <w:noProof/>
                <w:webHidden/>
              </w:rPr>
            </w:r>
            <w:r>
              <w:rPr>
                <w:noProof/>
                <w:webHidden/>
              </w:rPr>
              <w:fldChar w:fldCharType="separate"/>
            </w:r>
            <w:r>
              <w:rPr>
                <w:noProof/>
                <w:webHidden/>
              </w:rPr>
              <w:t>6</w:t>
            </w:r>
            <w:r>
              <w:rPr>
                <w:noProof/>
                <w:webHidden/>
              </w:rPr>
              <w:fldChar w:fldCharType="end"/>
            </w:r>
          </w:hyperlink>
        </w:p>
        <w:p w:rsidR="001E38C6" w:rsidRDefault="001E38C6">
          <w:pPr>
            <w:pStyle w:val="TDC1"/>
            <w:rPr>
              <w:rFonts w:eastAsiaTheme="minorEastAsia"/>
              <w:b w:val="0"/>
              <w:bCs w:val="0"/>
              <w:noProof/>
              <w:sz w:val="22"/>
              <w:szCs w:val="22"/>
              <w:lang w:val="es-AR" w:eastAsia="es-AR"/>
            </w:rPr>
          </w:pPr>
          <w:hyperlink w:anchor="_Toc56295019" w:history="1">
            <w:r w:rsidRPr="006D153E">
              <w:rPr>
                <w:rStyle w:val="Hipervnculo"/>
                <w:noProof/>
              </w:rPr>
              <w:t>Proceso de desarrollo</w:t>
            </w:r>
            <w:r>
              <w:rPr>
                <w:noProof/>
                <w:webHidden/>
              </w:rPr>
              <w:tab/>
            </w:r>
            <w:r>
              <w:rPr>
                <w:noProof/>
                <w:webHidden/>
              </w:rPr>
              <w:fldChar w:fldCharType="begin"/>
            </w:r>
            <w:r>
              <w:rPr>
                <w:noProof/>
                <w:webHidden/>
              </w:rPr>
              <w:instrText xml:space="preserve"> PAGEREF _Toc56295019 \h </w:instrText>
            </w:r>
            <w:r>
              <w:rPr>
                <w:noProof/>
                <w:webHidden/>
              </w:rPr>
            </w:r>
            <w:r>
              <w:rPr>
                <w:noProof/>
                <w:webHidden/>
              </w:rPr>
              <w:fldChar w:fldCharType="separate"/>
            </w:r>
            <w:r>
              <w:rPr>
                <w:noProof/>
                <w:webHidden/>
              </w:rPr>
              <w:t>8</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20" w:history="1">
            <w:r w:rsidRPr="006D153E">
              <w:rPr>
                <w:rStyle w:val="Hipervnculo"/>
                <w:noProof/>
                <w:lang w:val="es-AR"/>
              </w:rPr>
              <w:t>Grupo de desarrollo</w:t>
            </w:r>
            <w:r>
              <w:rPr>
                <w:noProof/>
                <w:webHidden/>
              </w:rPr>
              <w:tab/>
            </w:r>
            <w:r>
              <w:rPr>
                <w:noProof/>
                <w:webHidden/>
              </w:rPr>
              <w:fldChar w:fldCharType="begin"/>
            </w:r>
            <w:r>
              <w:rPr>
                <w:noProof/>
                <w:webHidden/>
              </w:rPr>
              <w:instrText xml:space="preserve"> PAGEREF _Toc56295020 \h </w:instrText>
            </w:r>
            <w:r>
              <w:rPr>
                <w:noProof/>
                <w:webHidden/>
              </w:rPr>
            </w:r>
            <w:r>
              <w:rPr>
                <w:noProof/>
                <w:webHidden/>
              </w:rPr>
              <w:fldChar w:fldCharType="separate"/>
            </w:r>
            <w:r>
              <w:rPr>
                <w:noProof/>
                <w:webHidden/>
              </w:rPr>
              <w:t>8</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21" w:history="1">
            <w:r w:rsidRPr="006D153E">
              <w:rPr>
                <w:rStyle w:val="Hipervnculo"/>
                <w:noProof/>
              </w:rPr>
              <w:t>Nombre y logo del grupo</w:t>
            </w:r>
            <w:r>
              <w:rPr>
                <w:noProof/>
                <w:webHidden/>
              </w:rPr>
              <w:tab/>
            </w:r>
            <w:r>
              <w:rPr>
                <w:noProof/>
                <w:webHidden/>
              </w:rPr>
              <w:fldChar w:fldCharType="begin"/>
            </w:r>
            <w:r>
              <w:rPr>
                <w:noProof/>
                <w:webHidden/>
              </w:rPr>
              <w:instrText xml:space="preserve"> PAGEREF _Toc56295021 \h </w:instrText>
            </w:r>
            <w:r>
              <w:rPr>
                <w:noProof/>
                <w:webHidden/>
              </w:rPr>
            </w:r>
            <w:r>
              <w:rPr>
                <w:noProof/>
                <w:webHidden/>
              </w:rPr>
              <w:fldChar w:fldCharType="separate"/>
            </w:r>
            <w:r>
              <w:rPr>
                <w:noProof/>
                <w:webHidden/>
              </w:rPr>
              <w:t>8</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22" w:history="1">
            <w:r w:rsidRPr="006D153E">
              <w:rPr>
                <w:rStyle w:val="Hipervnculo"/>
                <w:noProof/>
              </w:rPr>
              <w:t>Nombre y logo del sistema</w:t>
            </w:r>
            <w:r>
              <w:rPr>
                <w:noProof/>
                <w:webHidden/>
              </w:rPr>
              <w:tab/>
            </w:r>
            <w:r>
              <w:rPr>
                <w:noProof/>
                <w:webHidden/>
              </w:rPr>
              <w:fldChar w:fldCharType="begin"/>
            </w:r>
            <w:r>
              <w:rPr>
                <w:noProof/>
                <w:webHidden/>
              </w:rPr>
              <w:instrText xml:space="preserve"> PAGEREF _Toc56295022 \h </w:instrText>
            </w:r>
            <w:r>
              <w:rPr>
                <w:noProof/>
                <w:webHidden/>
              </w:rPr>
            </w:r>
            <w:r>
              <w:rPr>
                <w:noProof/>
                <w:webHidden/>
              </w:rPr>
              <w:fldChar w:fldCharType="separate"/>
            </w:r>
            <w:r>
              <w:rPr>
                <w:noProof/>
                <w:webHidden/>
              </w:rPr>
              <w:t>9</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23" w:history="1">
            <w:r w:rsidRPr="006D153E">
              <w:rPr>
                <w:rStyle w:val="Hipervnculo"/>
                <w:noProof/>
              </w:rPr>
              <w:t>Comunicación</w:t>
            </w:r>
            <w:r>
              <w:rPr>
                <w:noProof/>
                <w:webHidden/>
              </w:rPr>
              <w:tab/>
            </w:r>
            <w:r>
              <w:rPr>
                <w:noProof/>
                <w:webHidden/>
              </w:rPr>
              <w:fldChar w:fldCharType="begin"/>
            </w:r>
            <w:r>
              <w:rPr>
                <w:noProof/>
                <w:webHidden/>
              </w:rPr>
              <w:instrText xml:space="preserve"> PAGEREF _Toc56295023 \h </w:instrText>
            </w:r>
            <w:r>
              <w:rPr>
                <w:noProof/>
                <w:webHidden/>
              </w:rPr>
            </w:r>
            <w:r>
              <w:rPr>
                <w:noProof/>
                <w:webHidden/>
              </w:rPr>
              <w:fldChar w:fldCharType="separate"/>
            </w:r>
            <w:r>
              <w:rPr>
                <w:noProof/>
                <w:webHidden/>
              </w:rPr>
              <w:t>9</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24" w:history="1">
            <w:r w:rsidRPr="006D153E">
              <w:rPr>
                <w:rStyle w:val="Hipervnculo"/>
                <w:noProof/>
              </w:rPr>
              <w:t>Descripción de los procesos actuales</w:t>
            </w:r>
            <w:r>
              <w:rPr>
                <w:noProof/>
                <w:webHidden/>
              </w:rPr>
              <w:tab/>
            </w:r>
            <w:r>
              <w:rPr>
                <w:noProof/>
                <w:webHidden/>
              </w:rPr>
              <w:fldChar w:fldCharType="begin"/>
            </w:r>
            <w:r>
              <w:rPr>
                <w:noProof/>
                <w:webHidden/>
              </w:rPr>
              <w:instrText xml:space="preserve"> PAGEREF _Toc56295024 \h </w:instrText>
            </w:r>
            <w:r>
              <w:rPr>
                <w:noProof/>
                <w:webHidden/>
              </w:rPr>
            </w:r>
            <w:r>
              <w:rPr>
                <w:noProof/>
                <w:webHidden/>
              </w:rPr>
              <w:fldChar w:fldCharType="separate"/>
            </w:r>
            <w:r>
              <w:rPr>
                <w:noProof/>
                <w:webHidden/>
              </w:rPr>
              <w:t>11</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25" w:history="1">
            <w:r w:rsidRPr="006D153E">
              <w:rPr>
                <w:rStyle w:val="Hipervnculo"/>
                <w:noProof/>
                <w:lang w:val="es-AR"/>
              </w:rPr>
              <w:t>Descripción del proceso con Tempus</w:t>
            </w:r>
            <w:r>
              <w:rPr>
                <w:noProof/>
                <w:webHidden/>
              </w:rPr>
              <w:tab/>
            </w:r>
            <w:r>
              <w:rPr>
                <w:noProof/>
                <w:webHidden/>
              </w:rPr>
              <w:fldChar w:fldCharType="begin"/>
            </w:r>
            <w:r>
              <w:rPr>
                <w:noProof/>
                <w:webHidden/>
              </w:rPr>
              <w:instrText xml:space="preserve"> PAGEREF _Toc56295025 \h </w:instrText>
            </w:r>
            <w:r>
              <w:rPr>
                <w:noProof/>
                <w:webHidden/>
              </w:rPr>
            </w:r>
            <w:r>
              <w:rPr>
                <w:noProof/>
                <w:webHidden/>
              </w:rPr>
              <w:fldChar w:fldCharType="separate"/>
            </w:r>
            <w:r>
              <w:rPr>
                <w:noProof/>
                <w:webHidden/>
              </w:rPr>
              <w:t>12</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26" w:history="1">
            <w:r w:rsidRPr="006D153E">
              <w:rPr>
                <w:rStyle w:val="Hipervnculo"/>
                <w:noProof/>
                <w:lang w:val="es-AR"/>
              </w:rPr>
              <w:t>Planificación</w:t>
            </w:r>
            <w:r>
              <w:rPr>
                <w:noProof/>
                <w:webHidden/>
              </w:rPr>
              <w:tab/>
            </w:r>
            <w:r>
              <w:rPr>
                <w:noProof/>
                <w:webHidden/>
              </w:rPr>
              <w:fldChar w:fldCharType="begin"/>
            </w:r>
            <w:r>
              <w:rPr>
                <w:noProof/>
                <w:webHidden/>
              </w:rPr>
              <w:instrText xml:space="preserve"> PAGEREF _Toc56295026 \h </w:instrText>
            </w:r>
            <w:r>
              <w:rPr>
                <w:noProof/>
                <w:webHidden/>
              </w:rPr>
            </w:r>
            <w:r>
              <w:rPr>
                <w:noProof/>
                <w:webHidden/>
              </w:rPr>
              <w:fldChar w:fldCharType="separate"/>
            </w:r>
            <w:r>
              <w:rPr>
                <w:noProof/>
                <w:webHidden/>
              </w:rPr>
              <w:t>13</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27" w:history="1">
            <w:r w:rsidRPr="006D153E">
              <w:rPr>
                <w:rStyle w:val="Hipervnculo"/>
                <w:noProof/>
                <w:lang w:val="es-AR"/>
              </w:rPr>
              <w:t>Estimación</w:t>
            </w:r>
            <w:r>
              <w:rPr>
                <w:noProof/>
                <w:webHidden/>
              </w:rPr>
              <w:tab/>
            </w:r>
            <w:r>
              <w:rPr>
                <w:noProof/>
                <w:webHidden/>
              </w:rPr>
              <w:fldChar w:fldCharType="begin"/>
            </w:r>
            <w:r>
              <w:rPr>
                <w:noProof/>
                <w:webHidden/>
              </w:rPr>
              <w:instrText xml:space="preserve"> PAGEREF _Toc56295027 \h </w:instrText>
            </w:r>
            <w:r>
              <w:rPr>
                <w:noProof/>
                <w:webHidden/>
              </w:rPr>
            </w:r>
            <w:r>
              <w:rPr>
                <w:noProof/>
                <w:webHidden/>
              </w:rPr>
              <w:fldChar w:fldCharType="separate"/>
            </w:r>
            <w:r>
              <w:rPr>
                <w:noProof/>
                <w:webHidden/>
              </w:rPr>
              <w:t>16</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28" w:history="1">
            <w:r w:rsidRPr="006D153E">
              <w:rPr>
                <w:rStyle w:val="Hipervnculo"/>
                <w:noProof/>
              </w:rPr>
              <w:t>Gestión de Riesgos</w:t>
            </w:r>
            <w:r>
              <w:rPr>
                <w:noProof/>
                <w:webHidden/>
              </w:rPr>
              <w:tab/>
            </w:r>
            <w:r>
              <w:rPr>
                <w:noProof/>
                <w:webHidden/>
              </w:rPr>
              <w:fldChar w:fldCharType="begin"/>
            </w:r>
            <w:r>
              <w:rPr>
                <w:noProof/>
                <w:webHidden/>
              </w:rPr>
              <w:instrText xml:space="preserve"> PAGEREF _Toc56295028 \h </w:instrText>
            </w:r>
            <w:r>
              <w:rPr>
                <w:noProof/>
                <w:webHidden/>
              </w:rPr>
            </w:r>
            <w:r>
              <w:rPr>
                <w:noProof/>
                <w:webHidden/>
              </w:rPr>
              <w:fldChar w:fldCharType="separate"/>
            </w:r>
            <w:r>
              <w:rPr>
                <w:noProof/>
                <w:webHidden/>
              </w:rPr>
              <w:t>21</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29" w:history="1">
            <w:r w:rsidRPr="006D153E">
              <w:rPr>
                <w:rStyle w:val="Hipervnculo"/>
                <w:noProof/>
              </w:rPr>
              <w:t>Categorización</w:t>
            </w:r>
            <w:r>
              <w:rPr>
                <w:noProof/>
                <w:webHidden/>
              </w:rPr>
              <w:tab/>
            </w:r>
            <w:r>
              <w:rPr>
                <w:noProof/>
                <w:webHidden/>
              </w:rPr>
              <w:fldChar w:fldCharType="begin"/>
            </w:r>
            <w:r>
              <w:rPr>
                <w:noProof/>
                <w:webHidden/>
              </w:rPr>
              <w:instrText xml:space="preserve"> PAGEREF _Toc56295029 \h </w:instrText>
            </w:r>
            <w:r>
              <w:rPr>
                <w:noProof/>
                <w:webHidden/>
              </w:rPr>
            </w:r>
            <w:r>
              <w:rPr>
                <w:noProof/>
                <w:webHidden/>
              </w:rPr>
              <w:fldChar w:fldCharType="separate"/>
            </w:r>
            <w:r>
              <w:rPr>
                <w:noProof/>
                <w:webHidden/>
              </w:rPr>
              <w:t>22</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30" w:history="1">
            <w:r w:rsidRPr="006D153E">
              <w:rPr>
                <w:rStyle w:val="Hipervnculo"/>
                <w:noProof/>
              </w:rPr>
              <w:t>Fase de Inicio</w:t>
            </w:r>
            <w:r>
              <w:rPr>
                <w:noProof/>
                <w:webHidden/>
              </w:rPr>
              <w:tab/>
            </w:r>
            <w:r>
              <w:rPr>
                <w:noProof/>
                <w:webHidden/>
              </w:rPr>
              <w:fldChar w:fldCharType="begin"/>
            </w:r>
            <w:r>
              <w:rPr>
                <w:noProof/>
                <w:webHidden/>
              </w:rPr>
              <w:instrText xml:space="preserve"> PAGEREF _Toc56295030 \h </w:instrText>
            </w:r>
            <w:r>
              <w:rPr>
                <w:noProof/>
                <w:webHidden/>
              </w:rPr>
            </w:r>
            <w:r>
              <w:rPr>
                <w:noProof/>
                <w:webHidden/>
              </w:rPr>
              <w:fldChar w:fldCharType="separate"/>
            </w:r>
            <w:r>
              <w:rPr>
                <w:noProof/>
                <w:webHidden/>
              </w:rPr>
              <w:t>24</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31" w:history="1">
            <w:r w:rsidRPr="006D153E">
              <w:rPr>
                <w:rStyle w:val="Hipervnculo"/>
                <w:noProof/>
              </w:rPr>
              <w:t>Fase Elaboración</w:t>
            </w:r>
            <w:r>
              <w:rPr>
                <w:noProof/>
                <w:webHidden/>
              </w:rPr>
              <w:tab/>
            </w:r>
            <w:r>
              <w:rPr>
                <w:noProof/>
                <w:webHidden/>
              </w:rPr>
              <w:fldChar w:fldCharType="begin"/>
            </w:r>
            <w:r>
              <w:rPr>
                <w:noProof/>
                <w:webHidden/>
              </w:rPr>
              <w:instrText xml:space="preserve"> PAGEREF _Toc56295031 \h </w:instrText>
            </w:r>
            <w:r>
              <w:rPr>
                <w:noProof/>
                <w:webHidden/>
              </w:rPr>
            </w:r>
            <w:r>
              <w:rPr>
                <w:noProof/>
                <w:webHidden/>
              </w:rPr>
              <w:fldChar w:fldCharType="separate"/>
            </w:r>
            <w:r>
              <w:rPr>
                <w:noProof/>
                <w:webHidden/>
              </w:rPr>
              <w:t>25</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32" w:history="1">
            <w:r w:rsidRPr="006D153E">
              <w:rPr>
                <w:rStyle w:val="Hipervnculo"/>
                <w:noProof/>
              </w:rPr>
              <w:t>Fase Construcción</w:t>
            </w:r>
            <w:r>
              <w:rPr>
                <w:noProof/>
                <w:webHidden/>
              </w:rPr>
              <w:tab/>
            </w:r>
            <w:r>
              <w:rPr>
                <w:noProof/>
                <w:webHidden/>
              </w:rPr>
              <w:fldChar w:fldCharType="begin"/>
            </w:r>
            <w:r>
              <w:rPr>
                <w:noProof/>
                <w:webHidden/>
              </w:rPr>
              <w:instrText xml:space="preserve"> PAGEREF _Toc56295032 \h </w:instrText>
            </w:r>
            <w:r>
              <w:rPr>
                <w:noProof/>
                <w:webHidden/>
              </w:rPr>
            </w:r>
            <w:r>
              <w:rPr>
                <w:noProof/>
                <w:webHidden/>
              </w:rPr>
              <w:fldChar w:fldCharType="separate"/>
            </w:r>
            <w:r>
              <w:rPr>
                <w:noProof/>
                <w:webHidden/>
              </w:rPr>
              <w:t>25</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33" w:history="1">
            <w:r w:rsidRPr="006D153E">
              <w:rPr>
                <w:rStyle w:val="Hipervnculo"/>
                <w:noProof/>
              </w:rPr>
              <w:t>Conclusión</w:t>
            </w:r>
            <w:r>
              <w:rPr>
                <w:noProof/>
                <w:webHidden/>
              </w:rPr>
              <w:tab/>
            </w:r>
            <w:r>
              <w:rPr>
                <w:noProof/>
                <w:webHidden/>
              </w:rPr>
              <w:fldChar w:fldCharType="begin"/>
            </w:r>
            <w:r>
              <w:rPr>
                <w:noProof/>
                <w:webHidden/>
              </w:rPr>
              <w:instrText xml:space="preserve"> PAGEREF _Toc56295033 \h </w:instrText>
            </w:r>
            <w:r>
              <w:rPr>
                <w:noProof/>
                <w:webHidden/>
              </w:rPr>
            </w:r>
            <w:r>
              <w:rPr>
                <w:noProof/>
                <w:webHidden/>
              </w:rPr>
              <w:fldChar w:fldCharType="separate"/>
            </w:r>
            <w:r>
              <w:rPr>
                <w:noProof/>
                <w:webHidden/>
              </w:rPr>
              <w:t>27</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34" w:history="1">
            <w:r w:rsidRPr="006D153E">
              <w:rPr>
                <w:rStyle w:val="Hipervnculo"/>
                <w:noProof/>
              </w:rPr>
              <w:t>Modelo de casos de uso</w:t>
            </w:r>
            <w:r>
              <w:rPr>
                <w:noProof/>
                <w:webHidden/>
              </w:rPr>
              <w:tab/>
            </w:r>
            <w:r>
              <w:rPr>
                <w:noProof/>
                <w:webHidden/>
              </w:rPr>
              <w:fldChar w:fldCharType="begin"/>
            </w:r>
            <w:r>
              <w:rPr>
                <w:noProof/>
                <w:webHidden/>
              </w:rPr>
              <w:instrText xml:space="preserve"> PAGEREF _Toc56295034 \h </w:instrText>
            </w:r>
            <w:r>
              <w:rPr>
                <w:noProof/>
                <w:webHidden/>
              </w:rPr>
            </w:r>
            <w:r>
              <w:rPr>
                <w:noProof/>
                <w:webHidden/>
              </w:rPr>
              <w:fldChar w:fldCharType="separate"/>
            </w:r>
            <w:r>
              <w:rPr>
                <w:noProof/>
                <w:webHidden/>
              </w:rPr>
              <w:t>28</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35" w:history="1">
            <w:r w:rsidRPr="006D153E">
              <w:rPr>
                <w:rStyle w:val="Hipervnculo"/>
                <w:noProof/>
              </w:rPr>
              <w:t>Caso de Uso 01- Ingresar al Sistema</w:t>
            </w:r>
            <w:r>
              <w:rPr>
                <w:noProof/>
                <w:webHidden/>
              </w:rPr>
              <w:tab/>
            </w:r>
            <w:r>
              <w:rPr>
                <w:noProof/>
                <w:webHidden/>
              </w:rPr>
              <w:fldChar w:fldCharType="begin"/>
            </w:r>
            <w:r>
              <w:rPr>
                <w:noProof/>
                <w:webHidden/>
              </w:rPr>
              <w:instrText xml:space="preserve"> PAGEREF _Toc56295035 \h </w:instrText>
            </w:r>
            <w:r>
              <w:rPr>
                <w:noProof/>
                <w:webHidden/>
              </w:rPr>
            </w:r>
            <w:r>
              <w:rPr>
                <w:noProof/>
                <w:webHidden/>
              </w:rPr>
              <w:fldChar w:fldCharType="separate"/>
            </w:r>
            <w:r>
              <w:rPr>
                <w:noProof/>
                <w:webHidden/>
              </w:rPr>
              <w:t>28</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36" w:history="1">
            <w:r w:rsidRPr="006D153E">
              <w:rPr>
                <w:rStyle w:val="Hipervnculo"/>
                <w:noProof/>
              </w:rPr>
              <w:t>Caso de Uso 02 - Importar Horario de Cursada</w:t>
            </w:r>
            <w:r>
              <w:rPr>
                <w:noProof/>
                <w:webHidden/>
              </w:rPr>
              <w:tab/>
            </w:r>
            <w:r>
              <w:rPr>
                <w:noProof/>
                <w:webHidden/>
              </w:rPr>
              <w:fldChar w:fldCharType="begin"/>
            </w:r>
            <w:r>
              <w:rPr>
                <w:noProof/>
                <w:webHidden/>
              </w:rPr>
              <w:instrText xml:space="preserve"> PAGEREF _Toc56295036 \h </w:instrText>
            </w:r>
            <w:r>
              <w:rPr>
                <w:noProof/>
                <w:webHidden/>
              </w:rPr>
            </w:r>
            <w:r>
              <w:rPr>
                <w:noProof/>
                <w:webHidden/>
              </w:rPr>
              <w:fldChar w:fldCharType="separate"/>
            </w:r>
            <w:r>
              <w:rPr>
                <w:noProof/>
                <w:webHidden/>
              </w:rPr>
              <w:t>28</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37" w:history="1">
            <w:r w:rsidRPr="006D153E">
              <w:rPr>
                <w:rStyle w:val="Hipervnculo"/>
                <w:noProof/>
              </w:rPr>
              <w:t>Caso de Uso 03 - Importar Mesa de Examen</w:t>
            </w:r>
            <w:r>
              <w:rPr>
                <w:noProof/>
                <w:webHidden/>
              </w:rPr>
              <w:tab/>
            </w:r>
            <w:r>
              <w:rPr>
                <w:noProof/>
                <w:webHidden/>
              </w:rPr>
              <w:fldChar w:fldCharType="begin"/>
            </w:r>
            <w:r>
              <w:rPr>
                <w:noProof/>
                <w:webHidden/>
              </w:rPr>
              <w:instrText xml:space="preserve"> PAGEREF _Toc56295037 \h </w:instrText>
            </w:r>
            <w:r>
              <w:rPr>
                <w:noProof/>
                <w:webHidden/>
              </w:rPr>
            </w:r>
            <w:r>
              <w:rPr>
                <w:noProof/>
                <w:webHidden/>
              </w:rPr>
              <w:fldChar w:fldCharType="separate"/>
            </w:r>
            <w:r>
              <w:rPr>
                <w:noProof/>
                <w:webHidden/>
              </w:rPr>
              <w:t>30</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38" w:history="1">
            <w:r w:rsidRPr="006D153E">
              <w:rPr>
                <w:rStyle w:val="Hipervnculo"/>
                <w:noProof/>
              </w:rPr>
              <w:t>Caso de Uso 04 - Buscar Horario de Cursada</w:t>
            </w:r>
            <w:r>
              <w:rPr>
                <w:noProof/>
                <w:webHidden/>
              </w:rPr>
              <w:tab/>
            </w:r>
            <w:r>
              <w:rPr>
                <w:noProof/>
                <w:webHidden/>
              </w:rPr>
              <w:fldChar w:fldCharType="begin"/>
            </w:r>
            <w:r>
              <w:rPr>
                <w:noProof/>
                <w:webHidden/>
              </w:rPr>
              <w:instrText xml:space="preserve"> PAGEREF _Toc56295038 \h </w:instrText>
            </w:r>
            <w:r>
              <w:rPr>
                <w:noProof/>
                <w:webHidden/>
              </w:rPr>
            </w:r>
            <w:r>
              <w:rPr>
                <w:noProof/>
                <w:webHidden/>
              </w:rPr>
              <w:fldChar w:fldCharType="separate"/>
            </w:r>
            <w:r>
              <w:rPr>
                <w:noProof/>
                <w:webHidden/>
              </w:rPr>
              <w:t>33</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39" w:history="1">
            <w:r w:rsidRPr="006D153E">
              <w:rPr>
                <w:rStyle w:val="Hipervnculo"/>
                <w:noProof/>
              </w:rPr>
              <w:t>Caso de Uso 05 - Buscar Mesa de Examen</w:t>
            </w:r>
            <w:r>
              <w:rPr>
                <w:noProof/>
                <w:webHidden/>
              </w:rPr>
              <w:tab/>
            </w:r>
            <w:r>
              <w:rPr>
                <w:noProof/>
                <w:webHidden/>
              </w:rPr>
              <w:fldChar w:fldCharType="begin"/>
            </w:r>
            <w:r>
              <w:rPr>
                <w:noProof/>
                <w:webHidden/>
              </w:rPr>
              <w:instrText xml:space="preserve"> PAGEREF _Toc56295039 \h </w:instrText>
            </w:r>
            <w:r>
              <w:rPr>
                <w:noProof/>
                <w:webHidden/>
              </w:rPr>
            </w:r>
            <w:r>
              <w:rPr>
                <w:noProof/>
                <w:webHidden/>
              </w:rPr>
              <w:fldChar w:fldCharType="separate"/>
            </w:r>
            <w:r>
              <w:rPr>
                <w:noProof/>
                <w:webHidden/>
              </w:rPr>
              <w:t>34</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0" w:history="1">
            <w:r w:rsidRPr="006D153E">
              <w:rPr>
                <w:rStyle w:val="Hipervnculo"/>
                <w:noProof/>
              </w:rPr>
              <w:t>Caso de Uso 06 - Modificar Horario de Cursada</w:t>
            </w:r>
            <w:r>
              <w:rPr>
                <w:noProof/>
                <w:webHidden/>
              </w:rPr>
              <w:tab/>
            </w:r>
            <w:r>
              <w:rPr>
                <w:noProof/>
                <w:webHidden/>
              </w:rPr>
              <w:fldChar w:fldCharType="begin"/>
            </w:r>
            <w:r>
              <w:rPr>
                <w:noProof/>
                <w:webHidden/>
              </w:rPr>
              <w:instrText xml:space="preserve"> PAGEREF _Toc56295040 \h </w:instrText>
            </w:r>
            <w:r>
              <w:rPr>
                <w:noProof/>
                <w:webHidden/>
              </w:rPr>
            </w:r>
            <w:r>
              <w:rPr>
                <w:noProof/>
                <w:webHidden/>
              </w:rPr>
              <w:fldChar w:fldCharType="separate"/>
            </w:r>
            <w:r>
              <w:rPr>
                <w:noProof/>
                <w:webHidden/>
              </w:rPr>
              <w:t>34</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1" w:history="1">
            <w:r w:rsidRPr="006D153E">
              <w:rPr>
                <w:rStyle w:val="Hipervnculo"/>
                <w:noProof/>
              </w:rPr>
              <w:t>Caso de Uso 07 - Modificar Mesa de Examen</w:t>
            </w:r>
            <w:r>
              <w:rPr>
                <w:noProof/>
                <w:webHidden/>
              </w:rPr>
              <w:tab/>
            </w:r>
            <w:r>
              <w:rPr>
                <w:noProof/>
                <w:webHidden/>
              </w:rPr>
              <w:fldChar w:fldCharType="begin"/>
            </w:r>
            <w:r>
              <w:rPr>
                <w:noProof/>
                <w:webHidden/>
              </w:rPr>
              <w:instrText xml:space="preserve"> PAGEREF _Toc56295041 \h </w:instrText>
            </w:r>
            <w:r>
              <w:rPr>
                <w:noProof/>
                <w:webHidden/>
              </w:rPr>
            </w:r>
            <w:r>
              <w:rPr>
                <w:noProof/>
                <w:webHidden/>
              </w:rPr>
              <w:fldChar w:fldCharType="separate"/>
            </w:r>
            <w:r>
              <w:rPr>
                <w:noProof/>
                <w:webHidden/>
              </w:rPr>
              <w:t>34</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2" w:history="1">
            <w:r w:rsidRPr="006D153E">
              <w:rPr>
                <w:rStyle w:val="Hipervnculo"/>
                <w:noProof/>
              </w:rPr>
              <w:t>Caso de Uso 08 - Crear Horarios de Cursada</w:t>
            </w:r>
            <w:r>
              <w:rPr>
                <w:noProof/>
                <w:webHidden/>
              </w:rPr>
              <w:tab/>
            </w:r>
            <w:r>
              <w:rPr>
                <w:noProof/>
                <w:webHidden/>
              </w:rPr>
              <w:fldChar w:fldCharType="begin"/>
            </w:r>
            <w:r>
              <w:rPr>
                <w:noProof/>
                <w:webHidden/>
              </w:rPr>
              <w:instrText xml:space="preserve"> PAGEREF _Toc56295042 \h </w:instrText>
            </w:r>
            <w:r>
              <w:rPr>
                <w:noProof/>
                <w:webHidden/>
              </w:rPr>
            </w:r>
            <w:r>
              <w:rPr>
                <w:noProof/>
                <w:webHidden/>
              </w:rPr>
              <w:fldChar w:fldCharType="separate"/>
            </w:r>
            <w:r>
              <w:rPr>
                <w:noProof/>
                <w:webHidden/>
              </w:rPr>
              <w:t>34</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3" w:history="1">
            <w:r w:rsidRPr="006D153E">
              <w:rPr>
                <w:rStyle w:val="Hipervnculo"/>
                <w:noProof/>
              </w:rPr>
              <w:t>Caso de Uso 09 - Crear Mesa de Examen</w:t>
            </w:r>
            <w:r>
              <w:rPr>
                <w:noProof/>
                <w:webHidden/>
              </w:rPr>
              <w:tab/>
            </w:r>
            <w:r>
              <w:rPr>
                <w:noProof/>
                <w:webHidden/>
              </w:rPr>
              <w:fldChar w:fldCharType="begin"/>
            </w:r>
            <w:r>
              <w:rPr>
                <w:noProof/>
                <w:webHidden/>
              </w:rPr>
              <w:instrText xml:space="preserve"> PAGEREF _Toc56295043 \h </w:instrText>
            </w:r>
            <w:r>
              <w:rPr>
                <w:noProof/>
                <w:webHidden/>
              </w:rPr>
            </w:r>
            <w:r>
              <w:rPr>
                <w:noProof/>
                <w:webHidden/>
              </w:rPr>
              <w:fldChar w:fldCharType="separate"/>
            </w:r>
            <w:r>
              <w:rPr>
                <w:noProof/>
                <w:webHidden/>
              </w:rPr>
              <w:t>35</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4" w:history="1">
            <w:r w:rsidRPr="006D153E">
              <w:rPr>
                <w:rStyle w:val="Hipervnculo"/>
                <w:noProof/>
              </w:rPr>
              <w:t>Caso de Uso 10 - Notificar</w:t>
            </w:r>
            <w:r>
              <w:rPr>
                <w:noProof/>
                <w:webHidden/>
              </w:rPr>
              <w:tab/>
            </w:r>
            <w:r>
              <w:rPr>
                <w:noProof/>
                <w:webHidden/>
              </w:rPr>
              <w:fldChar w:fldCharType="begin"/>
            </w:r>
            <w:r>
              <w:rPr>
                <w:noProof/>
                <w:webHidden/>
              </w:rPr>
              <w:instrText xml:space="preserve"> PAGEREF _Toc56295044 \h </w:instrText>
            </w:r>
            <w:r>
              <w:rPr>
                <w:noProof/>
                <w:webHidden/>
              </w:rPr>
            </w:r>
            <w:r>
              <w:rPr>
                <w:noProof/>
                <w:webHidden/>
              </w:rPr>
              <w:fldChar w:fldCharType="separate"/>
            </w:r>
            <w:r>
              <w:rPr>
                <w:noProof/>
                <w:webHidden/>
              </w:rPr>
              <w:t>35</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5" w:history="1">
            <w:r w:rsidRPr="006D153E">
              <w:rPr>
                <w:rStyle w:val="Hipervnculo"/>
                <w:noProof/>
              </w:rPr>
              <w:t>Caso de Uso 11 - Informe de Mesa de Examen</w:t>
            </w:r>
            <w:r>
              <w:rPr>
                <w:noProof/>
                <w:webHidden/>
              </w:rPr>
              <w:tab/>
            </w:r>
            <w:r>
              <w:rPr>
                <w:noProof/>
                <w:webHidden/>
              </w:rPr>
              <w:fldChar w:fldCharType="begin"/>
            </w:r>
            <w:r>
              <w:rPr>
                <w:noProof/>
                <w:webHidden/>
              </w:rPr>
              <w:instrText xml:space="preserve"> PAGEREF _Toc56295045 \h </w:instrText>
            </w:r>
            <w:r>
              <w:rPr>
                <w:noProof/>
                <w:webHidden/>
              </w:rPr>
            </w:r>
            <w:r>
              <w:rPr>
                <w:noProof/>
                <w:webHidden/>
              </w:rPr>
              <w:fldChar w:fldCharType="separate"/>
            </w:r>
            <w:r>
              <w:rPr>
                <w:noProof/>
                <w:webHidden/>
              </w:rPr>
              <w:t>35</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6" w:history="1">
            <w:r w:rsidRPr="006D153E">
              <w:rPr>
                <w:rStyle w:val="Hipervnculo"/>
                <w:noProof/>
              </w:rPr>
              <w:t>Caso de Uso 12 - Informe de Horario de Cursada</w:t>
            </w:r>
            <w:r>
              <w:rPr>
                <w:noProof/>
                <w:webHidden/>
              </w:rPr>
              <w:tab/>
            </w:r>
            <w:r>
              <w:rPr>
                <w:noProof/>
                <w:webHidden/>
              </w:rPr>
              <w:fldChar w:fldCharType="begin"/>
            </w:r>
            <w:r>
              <w:rPr>
                <w:noProof/>
                <w:webHidden/>
              </w:rPr>
              <w:instrText xml:space="preserve"> PAGEREF _Toc56295046 \h </w:instrText>
            </w:r>
            <w:r>
              <w:rPr>
                <w:noProof/>
                <w:webHidden/>
              </w:rPr>
            </w:r>
            <w:r>
              <w:rPr>
                <w:noProof/>
                <w:webHidden/>
              </w:rPr>
              <w:fldChar w:fldCharType="separate"/>
            </w:r>
            <w:r>
              <w:rPr>
                <w:noProof/>
                <w:webHidden/>
              </w:rPr>
              <w:t>36</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7" w:history="1">
            <w:r w:rsidRPr="006D153E">
              <w:rPr>
                <w:rStyle w:val="Hipervnculo"/>
                <w:noProof/>
              </w:rPr>
              <w:t>Caso de Uso 13 - Buscar Aula</w:t>
            </w:r>
            <w:r>
              <w:rPr>
                <w:noProof/>
                <w:webHidden/>
              </w:rPr>
              <w:tab/>
            </w:r>
            <w:r>
              <w:rPr>
                <w:noProof/>
                <w:webHidden/>
              </w:rPr>
              <w:fldChar w:fldCharType="begin"/>
            </w:r>
            <w:r>
              <w:rPr>
                <w:noProof/>
                <w:webHidden/>
              </w:rPr>
              <w:instrText xml:space="preserve"> PAGEREF _Toc56295047 \h </w:instrText>
            </w:r>
            <w:r>
              <w:rPr>
                <w:noProof/>
                <w:webHidden/>
              </w:rPr>
            </w:r>
            <w:r>
              <w:rPr>
                <w:noProof/>
                <w:webHidden/>
              </w:rPr>
              <w:fldChar w:fldCharType="separate"/>
            </w:r>
            <w:r>
              <w:rPr>
                <w:noProof/>
                <w:webHidden/>
              </w:rPr>
              <w:t>36</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8" w:history="1">
            <w:r w:rsidRPr="006D153E">
              <w:rPr>
                <w:rStyle w:val="Hipervnculo"/>
                <w:noProof/>
              </w:rPr>
              <w:t>Caso de Uso 14 - Borrar Horario de Cursada</w:t>
            </w:r>
            <w:r>
              <w:rPr>
                <w:noProof/>
                <w:webHidden/>
              </w:rPr>
              <w:tab/>
            </w:r>
            <w:r>
              <w:rPr>
                <w:noProof/>
                <w:webHidden/>
              </w:rPr>
              <w:fldChar w:fldCharType="begin"/>
            </w:r>
            <w:r>
              <w:rPr>
                <w:noProof/>
                <w:webHidden/>
              </w:rPr>
              <w:instrText xml:space="preserve"> PAGEREF _Toc56295048 \h </w:instrText>
            </w:r>
            <w:r>
              <w:rPr>
                <w:noProof/>
                <w:webHidden/>
              </w:rPr>
            </w:r>
            <w:r>
              <w:rPr>
                <w:noProof/>
                <w:webHidden/>
              </w:rPr>
              <w:fldChar w:fldCharType="separate"/>
            </w:r>
            <w:r>
              <w:rPr>
                <w:noProof/>
                <w:webHidden/>
              </w:rPr>
              <w:t>36</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49" w:history="1">
            <w:r w:rsidRPr="006D153E">
              <w:rPr>
                <w:rStyle w:val="Hipervnculo"/>
                <w:noProof/>
              </w:rPr>
              <w:t>Caso de Uso 15- Borrar Mesa de Examen</w:t>
            </w:r>
            <w:r>
              <w:rPr>
                <w:noProof/>
                <w:webHidden/>
              </w:rPr>
              <w:tab/>
            </w:r>
            <w:r>
              <w:rPr>
                <w:noProof/>
                <w:webHidden/>
              </w:rPr>
              <w:fldChar w:fldCharType="begin"/>
            </w:r>
            <w:r>
              <w:rPr>
                <w:noProof/>
                <w:webHidden/>
              </w:rPr>
              <w:instrText xml:space="preserve"> PAGEREF _Toc56295049 \h </w:instrText>
            </w:r>
            <w:r>
              <w:rPr>
                <w:noProof/>
                <w:webHidden/>
              </w:rPr>
            </w:r>
            <w:r>
              <w:rPr>
                <w:noProof/>
                <w:webHidden/>
              </w:rPr>
              <w:fldChar w:fldCharType="separate"/>
            </w:r>
            <w:r>
              <w:rPr>
                <w:noProof/>
                <w:webHidden/>
              </w:rPr>
              <w:t>37</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50" w:history="1">
            <w:r w:rsidRPr="006D153E">
              <w:rPr>
                <w:rStyle w:val="Hipervnculo"/>
                <w:noProof/>
              </w:rPr>
              <w:t>Caso de Uso 16- Modificar Aula</w:t>
            </w:r>
            <w:r>
              <w:rPr>
                <w:noProof/>
                <w:webHidden/>
              </w:rPr>
              <w:tab/>
            </w:r>
            <w:r>
              <w:rPr>
                <w:noProof/>
                <w:webHidden/>
              </w:rPr>
              <w:fldChar w:fldCharType="begin"/>
            </w:r>
            <w:r>
              <w:rPr>
                <w:noProof/>
                <w:webHidden/>
              </w:rPr>
              <w:instrText xml:space="preserve"> PAGEREF _Toc56295050 \h </w:instrText>
            </w:r>
            <w:r>
              <w:rPr>
                <w:noProof/>
                <w:webHidden/>
              </w:rPr>
            </w:r>
            <w:r>
              <w:rPr>
                <w:noProof/>
                <w:webHidden/>
              </w:rPr>
              <w:fldChar w:fldCharType="separate"/>
            </w:r>
            <w:r>
              <w:rPr>
                <w:noProof/>
                <w:webHidden/>
              </w:rPr>
              <w:t>37</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51" w:history="1">
            <w:r w:rsidRPr="006D153E">
              <w:rPr>
                <w:rStyle w:val="Hipervnculo"/>
                <w:noProof/>
              </w:rPr>
              <w:t>Caso de Uso 17- Borrar Aula</w:t>
            </w:r>
            <w:r>
              <w:rPr>
                <w:noProof/>
                <w:webHidden/>
              </w:rPr>
              <w:tab/>
            </w:r>
            <w:r>
              <w:rPr>
                <w:noProof/>
                <w:webHidden/>
              </w:rPr>
              <w:fldChar w:fldCharType="begin"/>
            </w:r>
            <w:r>
              <w:rPr>
                <w:noProof/>
                <w:webHidden/>
              </w:rPr>
              <w:instrText xml:space="preserve"> PAGEREF _Toc56295051 \h </w:instrText>
            </w:r>
            <w:r>
              <w:rPr>
                <w:noProof/>
                <w:webHidden/>
              </w:rPr>
            </w:r>
            <w:r>
              <w:rPr>
                <w:noProof/>
                <w:webHidden/>
              </w:rPr>
              <w:fldChar w:fldCharType="separate"/>
            </w:r>
            <w:r>
              <w:rPr>
                <w:noProof/>
                <w:webHidden/>
              </w:rPr>
              <w:t>37</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52" w:history="1">
            <w:r w:rsidRPr="006D153E">
              <w:rPr>
                <w:rStyle w:val="Hipervnculo"/>
                <w:noProof/>
              </w:rPr>
              <w:t>Caso de Uso 18- Generar Horario de Aula</w:t>
            </w:r>
            <w:r>
              <w:rPr>
                <w:noProof/>
                <w:webHidden/>
              </w:rPr>
              <w:tab/>
            </w:r>
            <w:r>
              <w:rPr>
                <w:noProof/>
                <w:webHidden/>
              </w:rPr>
              <w:fldChar w:fldCharType="begin"/>
            </w:r>
            <w:r>
              <w:rPr>
                <w:noProof/>
                <w:webHidden/>
              </w:rPr>
              <w:instrText xml:space="preserve"> PAGEREF _Toc56295052 \h </w:instrText>
            </w:r>
            <w:r>
              <w:rPr>
                <w:noProof/>
                <w:webHidden/>
              </w:rPr>
            </w:r>
            <w:r>
              <w:rPr>
                <w:noProof/>
                <w:webHidden/>
              </w:rPr>
              <w:fldChar w:fldCharType="separate"/>
            </w:r>
            <w:r>
              <w:rPr>
                <w:noProof/>
                <w:webHidden/>
              </w:rPr>
              <w:t>37</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53" w:history="1">
            <w:r w:rsidRPr="006D153E">
              <w:rPr>
                <w:rStyle w:val="Hipervnculo"/>
                <w:noProof/>
              </w:rPr>
              <w:t>Modelo de datos</w:t>
            </w:r>
            <w:r>
              <w:rPr>
                <w:noProof/>
                <w:webHidden/>
              </w:rPr>
              <w:tab/>
            </w:r>
            <w:r>
              <w:rPr>
                <w:noProof/>
                <w:webHidden/>
              </w:rPr>
              <w:fldChar w:fldCharType="begin"/>
            </w:r>
            <w:r>
              <w:rPr>
                <w:noProof/>
                <w:webHidden/>
              </w:rPr>
              <w:instrText xml:space="preserve"> PAGEREF _Toc56295053 \h </w:instrText>
            </w:r>
            <w:r>
              <w:rPr>
                <w:noProof/>
                <w:webHidden/>
              </w:rPr>
            </w:r>
            <w:r>
              <w:rPr>
                <w:noProof/>
                <w:webHidden/>
              </w:rPr>
              <w:fldChar w:fldCharType="separate"/>
            </w:r>
            <w:r>
              <w:rPr>
                <w:noProof/>
                <w:webHidden/>
              </w:rPr>
              <w:t>38</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54" w:history="1">
            <w:r w:rsidRPr="006D153E">
              <w:rPr>
                <w:rStyle w:val="Hipervnculo"/>
                <w:noProof/>
              </w:rPr>
              <w:t>Implementación</w:t>
            </w:r>
            <w:r>
              <w:rPr>
                <w:noProof/>
                <w:webHidden/>
              </w:rPr>
              <w:tab/>
            </w:r>
            <w:r>
              <w:rPr>
                <w:noProof/>
                <w:webHidden/>
              </w:rPr>
              <w:fldChar w:fldCharType="begin"/>
            </w:r>
            <w:r>
              <w:rPr>
                <w:noProof/>
                <w:webHidden/>
              </w:rPr>
              <w:instrText xml:space="preserve"> PAGEREF _Toc56295054 \h </w:instrText>
            </w:r>
            <w:r>
              <w:rPr>
                <w:noProof/>
                <w:webHidden/>
              </w:rPr>
            </w:r>
            <w:r>
              <w:rPr>
                <w:noProof/>
                <w:webHidden/>
              </w:rPr>
              <w:fldChar w:fldCharType="separate"/>
            </w:r>
            <w:r>
              <w:rPr>
                <w:noProof/>
                <w:webHidden/>
              </w:rPr>
              <w:t>39</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55" w:history="1">
            <w:r w:rsidRPr="006D153E">
              <w:rPr>
                <w:rStyle w:val="Hipervnculo"/>
                <w:noProof/>
              </w:rPr>
              <w:t>Pruebas</w:t>
            </w:r>
            <w:r>
              <w:rPr>
                <w:noProof/>
                <w:webHidden/>
              </w:rPr>
              <w:tab/>
            </w:r>
            <w:r>
              <w:rPr>
                <w:noProof/>
                <w:webHidden/>
              </w:rPr>
              <w:fldChar w:fldCharType="begin"/>
            </w:r>
            <w:r>
              <w:rPr>
                <w:noProof/>
                <w:webHidden/>
              </w:rPr>
              <w:instrText xml:space="preserve"> PAGEREF _Toc56295055 \h </w:instrText>
            </w:r>
            <w:r>
              <w:rPr>
                <w:noProof/>
                <w:webHidden/>
              </w:rPr>
            </w:r>
            <w:r>
              <w:rPr>
                <w:noProof/>
                <w:webHidden/>
              </w:rPr>
              <w:fldChar w:fldCharType="separate"/>
            </w:r>
            <w:r>
              <w:rPr>
                <w:noProof/>
                <w:webHidden/>
              </w:rPr>
              <w:t>40</w:t>
            </w:r>
            <w:r>
              <w:rPr>
                <w:noProof/>
                <w:webHidden/>
              </w:rPr>
              <w:fldChar w:fldCharType="end"/>
            </w:r>
          </w:hyperlink>
        </w:p>
        <w:p w:rsidR="001E38C6" w:rsidRDefault="001E38C6">
          <w:pPr>
            <w:pStyle w:val="TDC1"/>
            <w:rPr>
              <w:rFonts w:eastAsiaTheme="minorEastAsia"/>
              <w:b w:val="0"/>
              <w:bCs w:val="0"/>
              <w:noProof/>
              <w:sz w:val="22"/>
              <w:szCs w:val="22"/>
              <w:lang w:val="es-AR" w:eastAsia="es-AR"/>
            </w:rPr>
          </w:pPr>
          <w:hyperlink w:anchor="_Toc56295056" w:history="1">
            <w:r w:rsidRPr="006D153E">
              <w:rPr>
                <w:rStyle w:val="Hipervnculo"/>
                <w:noProof/>
              </w:rPr>
              <w:t>Tecnologías</w:t>
            </w:r>
            <w:r>
              <w:rPr>
                <w:noProof/>
                <w:webHidden/>
              </w:rPr>
              <w:tab/>
            </w:r>
            <w:r>
              <w:rPr>
                <w:noProof/>
                <w:webHidden/>
              </w:rPr>
              <w:fldChar w:fldCharType="begin"/>
            </w:r>
            <w:r>
              <w:rPr>
                <w:noProof/>
                <w:webHidden/>
              </w:rPr>
              <w:instrText xml:space="preserve"> PAGEREF _Toc56295056 \h </w:instrText>
            </w:r>
            <w:r>
              <w:rPr>
                <w:noProof/>
                <w:webHidden/>
              </w:rPr>
            </w:r>
            <w:r>
              <w:rPr>
                <w:noProof/>
                <w:webHidden/>
              </w:rPr>
              <w:fldChar w:fldCharType="separate"/>
            </w:r>
            <w:r>
              <w:rPr>
                <w:noProof/>
                <w:webHidden/>
              </w:rPr>
              <w:t>41</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57" w:history="1">
            <w:r w:rsidRPr="006D153E">
              <w:rPr>
                <w:rStyle w:val="Hipervnculo"/>
                <w:noProof/>
              </w:rPr>
              <w:t>Hardware</w:t>
            </w:r>
            <w:r>
              <w:rPr>
                <w:noProof/>
                <w:webHidden/>
              </w:rPr>
              <w:tab/>
            </w:r>
            <w:r>
              <w:rPr>
                <w:noProof/>
                <w:webHidden/>
              </w:rPr>
              <w:fldChar w:fldCharType="begin"/>
            </w:r>
            <w:r>
              <w:rPr>
                <w:noProof/>
                <w:webHidden/>
              </w:rPr>
              <w:instrText xml:space="preserve"> PAGEREF _Toc56295057 \h </w:instrText>
            </w:r>
            <w:r>
              <w:rPr>
                <w:noProof/>
                <w:webHidden/>
              </w:rPr>
            </w:r>
            <w:r>
              <w:rPr>
                <w:noProof/>
                <w:webHidden/>
              </w:rPr>
              <w:fldChar w:fldCharType="separate"/>
            </w:r>
            <w:r>
              <w:rPr>
                <w:noProof/>
                <w:webHidden/>
              </w:rPr>
              <w:t>41</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58" w:history="1">
            <w:r w:rsidRPr="006D153E">
              <w:rPr>
                <w:rStyle w:val="Hipervnculo"/>
                <w:noProof/>
              </w:rPr>
              <w:t>Oyarzo Mariela</w:t>
            </w:r>
            <w:r>
              <w:rPr>
                <w:noProof/>
                <w:webHidden/>
              </w:rPr>
              <w:tab/>
            </w:r>
            <w:r>
              <w:rPr>
                <w:noProof/>
                <w:webHidden/>
              </w:rPr>
              <w:fldChar w:fldCharType="begin"/>
            </w:r>
            <w:r>
              <w:rPr>
                <w:noProof/>
                <w:webHidden/>
              </w:rPr>
              <w:instrText xml:space="preserve"> PAGEREF _Toc56295058 \h </w:instrText>
            </w:r>
            <w:r>
              <w:rPr>
                <w:noProof/>
                <w:webHidden/>
              </w:rPr>
            </w:r>
            <w:r>
              <w:rPr>
                <w:noProof/>
                <w:webHidden/>
              </w:rPr>
              <w:fldChar w:fldCharType="separate"/>
            </w:r>
            <w:r>
              <w:rPr>
                <w:noProof/>
                <w:webHidden/>
              </w:rPr>
              <w:t>41</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59" w:history="1">
            <w:r w:rsidRPr="006D153E">
              <w:rPr>
                <w:rStyle w:val="Hipervnculo"/>
                <w:noProof/>
              </w:rPr>
              <w:t>Quiroga Sandra</w:t>
            </w:r>
            <w:r>
              <w:rPr>
                <w:noProof/>
                <w:webHidden/>
              </w:rPr>
              <w:tab/>
            </w:r>
            <w:r>
              <w:rPr>
                <w:noProof/>
                <w:webHidden/>
              </w:rPr>
              <w:fldChar w:fldCharType="begin"/>
            </w:r>
            <w:r>
              <w:rPr>
                <w:noProof/>
                <w:webHidden/>
              </w:rPr>
              <w:instrText xml:space="preserve"> PAGEREF _Toc56295059 \h </w:instrText>
            </w:r>
            <w:r>
              <w:rPr>
                <w:noProof/>
                <w:webHidden/>
              </w:rPr>
            </w:r>
            <w:r>
              <w:rPr>
                <w:noProof/>
                <w:webHidden/>
              </w:rPr>
              <w:fldChar w:fldCharType="separate"/>
            </w:r>
            <w:r>
              <w:rPr>
                <w:noProof/>
                <w:webHidden/>
              </w:rPr>
              <w:t>41</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60" w:history="1">
            <w:r w:rsidRPr="006D153E">
              <w:rPr>
                <w:rStyle w:val="Hipervnculo"/>
                <w:noProof/>
              </w:rPr>
              <w:t>Marquez Emanuel</w:t>
            </w:r>
            <w:r>
              <w:rPr>
                <w:noProof/>
                <w:webHidden/>
              </w:rPr>
              <w:tab/>
            </w:r>
            <w:r>
              <w:rPr>
                <w:noProof/>
                <w:webHidden/>
              </w:rPr>
              <w:fldChar w:fldCharType="begin"/>
            </w:r>
            <w:r>
              <w:rPr>
                <w:noProof/>
                <w:webHidden/>
              </w:rPr>
              <w:instrText xml:space="preserve"> PAGEREF _Toc56295060 \h </w:instrText>
            </w:r>
            <w:r>
              <w:rPr>
                <w:noProof/>
                <w:webHidden/>
              </w:rPr>
            </w:r>
            <w:r>
              <w:rPr>
                <w:noProof/>
                <w:webHidden/>
              </w:rPr>
              <w:fldChar w:fldCharType="separate"/>
            </w:r>
            <w:r>
              <w:rPr>
                <w:noProof/>
                <w:webHidden/>
              </w:rPr>
              <w:t>41</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61" w:history="1">
            <w:r w:rsidRPr="006D153E">
              <w:rPr>
                <w:rStyle w:val="Hipervnculo"/>
                <w:noProof/>
              </w:rPr>
              <w:t>Software</w:t>
            </w:r>
            <w:r>
              <w:rPr>
                <w:noProof/>
                <w:webHidden/>
              </w:rPr>
              <w:tab/>
            </w:r>
            <w:r>
              <w:rPr>
                <w:noProof/>
                <w:webHidden/>
              </w:rPr>
              <w:fldChar w:fldCharType="begin"/>
            </w:r>
            <w:r>
              <w:rPr>
                <w:noProof/>
                <w:webHidden/>
              </w:rPr>
              <w:instrText xml:space="preserve"> PAGEREF _Toc56295061 \h </w:instrText>
            </w:r>
            <w:r>
              <w:rPr>
                <w:noProof/>
                <w:webHidden/>
              </w:rPr>
            </w:r>
            <w:r>
              <w:rPr>
                <w:noProof/>
                <w:webHidden/>
              </w:rPr>
              <w:fldChar w:fldCharType="separate"/>
            </w:r>
            <w:r>
              <w:rPr>
                <w:noProof/>
                <w:webHidden/>
              </w:rPr>
              <w:t>42</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62" w:history="1">
            <w:r w:rsidRPr="006D153E">
              <w:rPr>
                <w:rStyle w:val="Hipervnculo"/>
                <w:noProof/>
              </w:rPr>
              <w:t>GitHub</w:t>
            </w:r>
            <w:r>
              <w:rPr>
                <w:noProof/>
                <w:webHidden/>
              </w:rPr>
              <w:tab/>
            </w:r>
            <w:r>
              <w:rPr>
                <w:noProof/>
                <w:webHidden/>
              </w:rPr>
              <w:fldChar w:fldCharType="begin"/>
            </w:r>
            <w:r>
              <w:rPr>
                <w:noProof/>
                <w:webHidden/>
              </w:rPr>
              <w:instrText xml:space="preserve"> PAGEREF _Toc56295062 \h </w:instrText>
            </w:r>
            <w:r>
              <w:rPr>
                <w:noProof/>
                <w:webHidden/>
              </w:rPr>
            </w:r>
            <w:r>
              <w:rPr>
                <w:noProof/>
                <w:webHidden/>
              </w:rPr>
              <w:fldChar w:fldCharType="separate"/>
            </w:r>
            <w:r>
              <w:rPr>
                <w:noProof/>
                <w:webHidden/>
              </w:rPr>
              <w:t>42</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63" w:history="1">
            <w:r w:rsidRPr="006D153E">
              <w:rPr>
                <w:rStyle w:val="Hipervnculo"/>
                <w:noProof/>
                <w:lang w:val="es-AR"/>
              </w:rPr>
              <w:t>Google Meet</w:t>
            </w:r>
            <w:r>
              <w:rPr>
                <w:noProof/>
                <w:webHidden/>
              </w:rPr>
              <w:tab/>
            </w:r>
            <w:r>
              <w:rPr>
                <w:noProof/>
                <w:webHidden/>
              </w:rPr>
              <w:fldChar w:fldCharType="begin"/>
            </w:r>
            <w:r>
              <w:rPr>
                <w:noProof/>
                <w:webHidden/>
              </w:rPr>
              <w:instrText xml:space="preserve"> PAGEREF _Toc56295063 \h </w:instrText>
            </w:r>
            <w:r>
              <w:rPr>
                <w:noProof/>
                <w:webHidden/>
              </w:rPr>
            </w:r>
            <w:r>
              <w:rPr>
                <w:noProof/>
                <w:webHidden/>
              </w:rPr>
              <w:fldChar w:fldCharType="separate"/>
            </w:r>
            <w:r>
              <w:rPr>
                <w:noProof/>
                <w:webHidden/>
              </w:rPr>
              <w:t>42</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64" w:history="1">
            <w:r w:rsidRPr="006D153E">
              <w:rPr>
                <w:rStyle w:val="Hipervnculo"/>
                <w:noProof/>
                <w:lang w:val="es-AR"/>
              </w:rPr>
              <w:t>Ionic Framework</w:t>
            </w:r>
            <w:r>
              <w:rPr>
                <w:noProof/>
                <w:webHidden/>
              </w:rPr>
              <w:tab/>
            </w:r>
            <w:r>
              <w:rPr>
                <w:noProof/>
                <w:webHidden/>
              </w:rPr>
              <w:fldChar w:fldCharType="begin"/>
            </w:r>
            <w:r>
              <w:rPr>
                <w:noProof/>
                <w:webHidden/>
              </w:rPr>
              <w:instrText xml:space="preserve"> PAGEREF _Toc56295064 \h </w:instrText>
            </w:r>
            <w:r>
              <w:rPr>
                <w:noProof/>
                <w:webHidden/>
              </w:rPr>
            </w:r>
            <w:r>
              <w:rPr>
                <w:noProof/>
                <w:webHidden/>
              </w:rPr>
              <w:fldChar w:fldCharType="separate"/>
            </w:r>
            <w:r>
              <w:rPr>
                <w:noProof/>
                <w:webHidden/>
              </w:rPr>
              <w:t>42</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65" w:history="1">
            <w:r w:rsidRPr="006D153E">
              <w:rPr>
                <w:rStyle w:val="Hipervnculo"/>
                <w:noProof/>
              </w:rPr>
              <w:t>Netbeans</w:t>
            </w:r>
            <w:r>
              <w:rPr>
                <w:noProof/>
                <w:webHidden/>
              </w:rPr>
              <w:tab/>
            </w:r>
            <w:r>
              <w:rPr>
                <w:noProof/>
                <w:webHidden/>
              </w:rPr>
              <w:fldChar w:fldCharType="begin"/>
            </w:r>
            <w:r>
              <w:rPr>
                <w:noProof/>
                <w:webHidden/>
              </w:rPr>
              <w:instrText xml:space="preserve"> PAGEREF _Toc56295065 \h </w:instrText>
            </w:r>
            <w:r>
              <w:rPr>
                <w:noProof/>
                <w:webHidden/>
              </w:rPr>
            </w:r>
            <w:r>
              <w:rPr>
                <w:noProof/>
                <w:webHidden/>
              </w:rPr>
              <w:fldChar w:fldCharType="separate"/>
            </w:r>
            <w:r>
              <w:rPr>
                <w:noProof/>
                <w:webHidden/>
              </w:rPr>
              <w:t>42</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66" w:history="1">
            <w:r w:rsidRPr="006D153E">
              <w:rPr>
                <w:rStyle w:val="Hipervnculo"/>
                <w:noProof/>
              </w:rPr>
              <w:t>Taiga</w:t>
            </w:r>
            <w:r>
              <w:rPr>
                <w:noProof/>
                <w:webHidden/>
              </w:rPr>
              <w:tab/>
            </w:r>
            <w:r>
              <w:rPr>
                <w:noProof/>
                <w:webHidden/>
              </w:rPr>
              <w:fldChar w:fldCharType="begin"/>
            </w:r>
            <w:r>
              <w:rPr>
                <w:noProof/>
                <w:webHidden/>
              </w:rPr>
              <w:instrText xml:space="preserve"> PAGEREF _Toc56295066 \h </w:instrText>
            </w:r>
            <w:r>
              <w:rPr>
                <w:noProof/>
                <w:webHidden/>
              </w:rPr>
            </w:r>
            <w:r>
              <w:rPr>
                <w:noProof/>
                <w:webHidden/>
              </w:rPr>
              <w:fldChar w:fldCharType="separate"/>
            </w:r>
            <w:r>
              <w:rPr>
                <w:noProof/>
                <w:webHidden/>
              </w:rPr>
              <w:t>43</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67" w:history="1">
            <w:r w:rsidRPr="006D153E">
              <w:rPr>
                <w:rStyle w:val="Hipervnculo"/>
                <w:noProof/>
              </w:rPr>
              <w:t>Tortoise SVN:</w:t>
            </w:r>
            <w:r>
              <w:rPr>
                <w:noProof/>
                <w:webHidden/>
              </w:rPr>
              <w:tab/>
            </w:r>
            <w:r>
              <w:rPr>
                <w:noProof/>
                <w:webHidden/>
              </w:rPr>
              <w:fldChar w:fldCharType="begin"/>
            </w:r>
            <w:r>
              <w:rPr>
                <w:noProof/>
                <w:webHidden/>
              </w:rPr>
              <w:instrText xml:space="preserve"> PAGEREF _Toc56295067 \h </w:instrText>
            </w:r>
            <w:r>
              <w:rPr>
                <w:noProof/>
                <w:webHidden/>
              </w:rPr>
            </w:r>
            <w:r>
              <w:rPr>
                <w:noProof/>
                <w:webHidden/>
              </w:rPr>
              <w:fldChar w:fldCharType="separate"/>
            </w:r>
            <w:r>
              <w:rPr>
                <w:noProof/>
                <w:webHidden/>
              </w:rPr>
              <w:t>43</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68" w:history="1">
            <w:r w:rsidRPr="006D153E">
              <w:rPr>
                <w:rStyle w:val="Hipervnculo"/>
                <w:noProof/>
              </w:rPr>
              <w:t>UARGFlow</w:t>
            </w:r>
            <w:r>
              <w:rPr>
                <w:noProof/>
                <w:webHidden/>
              </w:rPr>
              <w:tab/>
            </w:r>
            <w:r>
              <w:rPr>
                <w:noProof/>
                <w:webHidden/>
              </w:rPr>
              <w:fldChar w:fldCharType="begin"/>
            </w:r>
            <w:r>
              <w:rPr>
                <w:noProof/>
                <w:webHidden/>
              </w:rPr>
              <w:instrText xml:space="preserve"> PAGEREF _Toc56295068 \h </w:instrText>
            </w:r>
            <w:r>
              <w:rPr>
                <w:noProof/>
                <w:webHidden/>
              </w:rPr>
            </w:r>
            <w:r>
              <w:rPr>
                <w:noProof/>
                <w:webHidden/>
              </w:rPr>
              <w:fldChar w:fldCharType="separate"/>
            </w:r>
            <w:r>
              <w:rPr>
                <w:noProof/>
                <w:webHidden/>
              </w:rPr>
              <w:t>43</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69" w:history="1">
            <w:r w:rsidRPr="006D153E">
              <w:rPr>
                <w:rStyle w:val="Hipervnculo"/>
                <w:noProof/>
              </w:rPr>
              <w:t>Visual Studio Code</w:t>
            </w:r>
            <w:r>
              <w:rPr>
                <w:noProof/>
                <w:webHidden/>
              </w:rPr>
              <w:tab/>
            </w:r>
            <w:r>
              <w:rPr>
                <w:noProof/>
                <w:webHidden/>
              </w:rPr>
              <w:fldChar w:fldCharType="begin"/>
            </w:r>
            <w:r>
              <w:rPr>
                <w:noProof/>
                <w:webHidden/>
              </w:rPr>
              <w:instrText xml:space="preserve"> PAGEREF _Toc56295069 \h </w:instrText>
            </w:r>
            <w:r>
              <w:rPr>
                <w:noProof/>
                <w:webHidden/>
              </w:rPr>
            </w:r>
            <w:r>
              <w:rPr>
                <w:noProof/>
                <w:webHidden/>
              </w:rPr>
              <w:fldChar w:fldCharType="separate"/>
            </w:r>
            <w:r>
              <w:rPr>
                <w:noProof/>
                <w:webHidden/>
              </w:rPr>
              <w:t>44</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70" w:history="1">
            <w:r w:rsidRPr="006D153E">
              <w:rPr>
                <w:rStyle w:val="Hipervnculo"/>
                <w:noProof/>
              </w:rPr>
              <w:t>WhatsApp</w:t>
            </w:r>
            <w:r>
              <w:rPr>
                <w:noProof/>
                <w:webHidden/>
              </w:rPr>
              <w:tab/>
            </w:r>
            <w:r>
              <w:rPr>
                <w:noProof/>
                <w:webHidden/>
              </w:rPr>
              <w:fldChar w:fldCharType="begin"/>
            </w:r>
            <w:r>
              <w:rPr>
                <w:noProof/>
                <w:webHidden/>
              </w:rPr>
              <w:instrText xml:space="preserve"> PAGEREF _Toc56295070 \h </w:instrText>
            </w:r>
            <w:r>
              <w:rPr>
                <w:noProof/>
                <w:webHidden/>
              </w:rPr>
            </w:r>
            <w:r>
              <w:rPr>
                <w:noProof/>
                <w:webHidden/>
              </w:rPr>
              <w:fldChar w:fldCharType="separate"/>
            </w:r>
            <w:r>
              <w:rPr>
                <w:noProof/>
                <w:webHidden/>
              </w:rPr>
              <w:t>44</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71" w:history="1">
            <w:r w:rsidRPr="006D153E">
              <w:rPr>
                <w:rStyle w:val="Hipervnculo"/>
                <w:noProof/>
              </w:rPr>
              <w:t>XAMPP</w:t>
            </w:r>
            <w:r>
              <w:rPr>
                <w:noProof/>
                <w:webHidden/>
              </w:rPr>
              <w:tab/>
            </w:r>
            <w:r>
              <w:rPr>
                <w:noProof/>
                <w:webHidden/>
              </w:rPr>
              <w:fldChar w:fldCharType="begin"/>
            </w:r>
            <w:r>
              <w:rPr>
                <w:noProof/>
                <w:webHidden/>
              </w:rPr>
              <w:instrText xml:space="preserve"> PAGEREF _Toc56295071 \h </w:instrText>
            </w:r>
            <w:r>
              <w:rPr>
                <w:noProof/>
                <w:webHidden/>
              </w:rPr>
            </w:r>
            <w:r>
              <w:rPr>
                <w:noProof/>
                <w:webHidden/>
              </w:rPr>
              <w:fldChar w:fldCharType="separate"/>
            </w:r>
            <w:r>
              <w:rPr>
                <w:noProof/>
                <w:webHidden/>
              </w:rPr>
              <w:t>44</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72" w:history="1">
            <w:r w:rsidRPr="006D153E">
              <w:rPr>
                <w:rStyle w:val="Hipervnculo"/>
                <w:noProof/>
              </w:rPr>
              <w:t>XDEBUG</w:t>
            </w:r>
            <w:r>
              <w:rPr>
                <w:noProof/>
                <w:webHidden/>
              </w:rPr>
              <w:tab/>
            </w:r>
            <w:r>
              <w:rPr>
                <w:noProof/>
                <w:webHidden/>
              </w:rPr>
              <w:fldChar w:fldCharType="begin"/>
            </w:r>
            <w:r>
              <w:rPr>
                <w:noProof/>
                <w:webHidden/>
              </w:rPr>
              <w:instrText xml:space="preserve"> PAGEREF _Toc56295072 \h </w:instrText>
            </w:r>
            <w:r>
              <w:rPr>
                <w:noProof/>
                <w:webHidden/>
              </w:rPr>
            </w:r>
            <w:r>
              <w:rPr>
                <w:noProof/>
                <w:webHidden/>
              </w:rPr>
              <w:fldChar w:fldCharType="separate"/>
            </w:r>
            <w:r>
              <w:rPr>
                <w:noProof/>
                <w:webHidden/>
              </w:rPr>
              <w:t>44</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73" w:history="1">
            <w:r w:rsidRPr="006D153E">
              <w:rPr>
                <w:rStyle w:val="Hipervnculo"/>
                <w:noProof/>
              </w:rPr>
              <w:t>Zoom</w:t>
            </w:r>
            <w:r>
              <w:rPr>
                <w:noProof/>
                <w:webHidden/>
              </w:rPr>
              <w:tab/>
            </w:r>
            <w:r>
              <w:rPr>
                <w:noProof/>
                <w:webHidden/>
              </w:rPr>
              <w:fldChar w:fldCharType="begin"/>
            </w:r>
            <w:r>
              <w:rPr>
                <w:noProof/>
                <w:webHidden/>
              </w:rPr>
              <w:instrText xml:space="preserve"> PAGEREF _Toc56295073 \h </w:instrText>
            </w:r>
            <w:r>
              <w:rPr>
                <w:noProof/>
                <w:webHidden/>
              </w:rPr>
            </w:r>
            <w:r>
              <w:rPr>
                <w:noProof/>
                <w:webHidden/>
              </w:rPr>
              <w:fldChar w:fldCharType="separate"/>
            </w:r>
            <w:r>
              <w:rPr>
                <w:noProof/>
                <w:webHidden/>
              </w:rPr>
              <w:t>45</w:t>
            </w:r>
            <w:r>
              <w:rPr>
                <w:noProof/>
                <w:webHidden/>
              </w:rPr>
              <w:fldChar w:fldCharType="end"/>
            </w:r>
          </w:hyperlink>
        </w:p>
        <w:p w:rsidR="001E38C6" w:rsidRDefault="001E38C6">
          <w:pPr>
            <w:pStyle w:val="TDC1"/>
            <w:rPr>
              <w:rFonts w:eastAsiaTheme="minorEastAsia"/>
              <w:b w:val="0"/>
              <w:bCs w:val="0"/>
              <w:noProof/>
              <w:sz w:val="22"/>
              <w:szCs w:val="22"/>
              <w:lang w:val="es-AR" w:eastAsia="es-AR"/>
            </w:rPr>
          </w:pPr>
          <w:hyperlink w:anchor="_Toc56295074" w:history="1">
            <w:r w:rsidRPr="006D153E">
              <w:rPr>
                <w:rStyle w:val="Hipervnculo"/>
                <w:noProof/>
              </w:rPr>
              <w:t>Conclusión</w:t>
            </w:r>
            <w:r>
              <w:rPr>
                <w:noProof/>
                <w:webHidden/>
              </w:rPr>
              <w:tab/>
            </w:r>
            <w:r>
              <w:rPr>
                <w:noProof/>
                <w:webHidden/>
              </w:rPr>
              <w:fldChar w:fldCharType="begin"/>
            </w:r>
            <w:r>
              <w:rPr>
                <w:noProof/>
                <w:webHidden/>
              </w:rPr>
              <w:instrText xml:space="preserve"> PAGEREF _Toc56295074 \h </w:instrText>
            </w:r>
            <w:r>
              <w:rPr>
                <w:noProof/>
                <w:webHidden/>
              </w:rPr>
            </w:r>
            <w:r>
              <w:rPr>
                <w:noProof/>
                <w:webHidden/>
              </w:rPr>
              <w:fldChar w:fldCharType="separate"/>
            </w:r>
            <w:r>
              <w:rPr>
                <w:noProof/>
                <w:webHidden/>
              </w:rPr>
              <w:t>45</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75" w:history="1">
            <w:r w:rsidRPr="006D153E">
              <w:rPr>
                <w:rStyle w:val="Hipervnculo"/>
                <w:noProof/>
              </w:rPr>
              <w:t>Experiencia personal</w:t>
            </w:r>
            <w:r>
              <w:rPr>
                <w:noProof/>
                <w:webHidden/>
              </w:rPr>
              <w:tab/>
            </w:r>
            <w:r>
              <w:rPr>
                <w:noProof/>
                <w:webHidden/>
              </w:rPr>
              <w:fldChar w:fldCharType="begin"/>
            </w:r>
            <w:r>
              <w:rPr>
                <w:noProof/>
                <w:webHidden/>
              </w:rPr>
              <w:instrText xml:space="preserve"> PAGEREF _Toc56295075 \h </w:instrText>
            </w:r>
            <w:r>
              <w:rPr>
                <w:noProof/>
                <w:webHidden/>
              </w:rPr>
            </w:r>
            <w:r>
              <w:rPr>
                <w:noProof/>
                <w:webHidden/>
              </w:rPr>
              <w:fldChar w:fldCharType="separate"/>
            </w:r>
            <w:r>
              <w:rPr>
                <w:noProof/>
                <w:webHidden/>
              </w:rPr>
              <w:t>45</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76" w:history="1">
            <w:r w:rsidRPr="006D153E">
              <w:rPr>
                <w:rStyle w:val="Hipervnculo"/>
                <w:noProof/>
              </w:rPr>
              <w:t>Oyarzo Mariela</w:t>
            </w:r>
            <w:r>
              <w:rPr>
                <w:noProof/>
                <w:webHidden/>
              </w:rPr>
              <w:tab/>
            </w:r>
            <w:r>
              <w:rPr>
                <w:noProof/>
                <w:webHidden/>
              </w:rPr>
              <w:fldChar w:fldCharType="begin"/>
            </w:r>
            <w:r>
              <w:rPr>
                <w:noProof/>
                <w:webHidden/>
              </w:rPr>
              <w:instrText xml:space="preserve"> PAGEREF _Toc56295076 \h </w:instrText>
            </w:r>
            <w:r>
              <w:rPr>
                <w:noProof/>
                <w:webHidden/>
              </w:rPr>
            </w:r>
            <w:r>
              <w:rPr>
                <w:noProof/>
                <w:webHidden/>
              </w:rPr>
              <w:fldChar w:fldCharType="separate"/>
            </w:r>
            <w:r>
              <w:rPr>
                <w:noProof/>
                <w:webHidden/>
              </w:rPr>
              <w:t>45</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77" w:history="1">
            <w:r w:rsidRPr="006D153E">
              <w:rPr>
                <w:rStyle w:val="Hipervnculo"/>
                <w:noProof/>
              </w:rPr>
              <w:t>Quiroga Sandra</w:t>
            </w:r>
            <w:r>
              <w:rPr>
                <w:noProof/>
                <w:webHidden/>
              </w:rPr>
              <w:tab/>
            </w:r>
            <w:r>
              <w:rPr>
                <w:noProof/>
                <w:webHidden/>
              </w:rPr>
              <w:fldChar w:fldCharType="begin"/>
            </w:r>
            <w:r>
              <w:rPr>
                <w:noProof/>
                <w:webHidden/>
              </w:rPr>
              <w:instrText xml:space="preserve"> PAGEREF _Toc56295077 \h </w:instrText>
            </w:r>
            <w:r>
              <w:rPr>
                <w:noProof/>
                <w:webHidden/>
              </w:rPr>
            </w:r>
            <w:r>
              <w:rPr>
                <w:noProof/>
                <w:webHidden/>
              </w:rPr>
              <w:fldChar w:fldCharType="separate"/>
            </w:r>
            <w:r>
              <w:rPr>
                <w:noProof/>
                <w:webHidden/>
              </w:rPr>
              <w:t>46</w:t>
            </w:r>
            <w:r>
              <w:rPr>
                <w:noProof/>
                <w:webHidden/>
              </w:rPr>
              <w:fldChar w:fldCharType="end"/>
            </w:r>
          </w:hyperlink>
        </w:p>
        <w:p w:rsidR="001E38C6" w:rsidRDefault="001E38C6">
          <w:pPr>
            <w:pStyle w:val="TDC3"/>
            <w:rPr>
              <w:rFonts w:eastAsiaTheme="minorEastAsia"/>
              <w:noProof/>
              <w:sz w:val="22"/>
              <w:szCs w:val="22"/>
              <w:lang w:val="es-AR" w:eastAsia="es-AR"/>
            </w:rPr>
          </w:pPr>
          <w:hyperlink w:anchor="_Toc56295078" w:history="1">
            <w:r w:rsidRPr="006D153E">
              <w:rPr>
                <w:rStyle w:val="Hipervnculo"/>
                <w:noProof/>
              </w:rPr>
              <w:t>Marquez Emanuel</w:t>
            </w:r>
            <w:r>
              <w:rPr>
                <w:noProof/>
                <w:webHidden/>
              </w:rPr>
              <w:tab/>
            </w:r>
            <w:r>
              <w:rPr>
                <w:noProof/>
                <w:webHidden/>
              </w:rPr>
              <w:fldChar w:fldCharType="begin"/>
            </w:r>
            <w:r>
              <w:rPr>
                <w:noProof/>
                <w:webHidden/>
              </w:rPr>
              <w:instrText xml:space="preserve"> PAGEREF _Toc56295078 \h </w:instrText>
            </w:r>
            <w:r>
              <w:rPr>
                <w:noProof/>
                <w:webHidden/>
              </w:rPr>
            </w:r>
            <w:r>
              <w:rPr>
                <w:noProof/>
                <w:webHidden/>
              </w:rPr>
              <w:fldChar w:fldCharType="separate"/>
            </w:r>
            <w:r>
              <w:rPr>
                <w:noProof/>
                <w:webHidden/>
              </w:rPr>
              <w:t>46</w:t>
            </w:r>
            <w:r>
              <w:rPr>
                <w:noProof/>
                <w:webHidden/>
              </w:rPr>
              <w:fldChar w:fldCharType="end"/>
            </w:r>
          </w:hyperlink>
        </w:p>
        <w:p w:rsidR="001E38C6" w:rsidRDefault="001E38C6">
          <w:pPr>
            <w:pStyle w:val="TDC2"/>
            <w:rPr>
              <w:rFonts w:eastAsiaTheme="minorEastAsia"/>
              <w:i w:val="0"/>
              <w:iCs w:val="0"/>
              <w:noProof/>
              <w:sz w:val="22"/>
              <w:szCs w:val="22"/>
              <w:lang w:val="es-AR" w:eastAsia="es-AR"/>
            </w:rPr>
          </w:pPr>
          <w:hyperlink w:anchor="_Toc56295079" w:history="1">
            <w:r w:rsidRPr="006D153E">
              <w:rPr>
                <w:rStyle w:val="Hipervnculo"/>
                <w:noProof/>
              </w:rPr>
              <w:t>Experiencia grupal</w:t>
            </w:r>
            <w:r>
              <w:rPr>
                <w:noProof/>
                <w:webHidden/>
              </w:rPr>
              <w:tab/>
            </w:r>
            <w:r>
              <w:rPr>
                <w:noProof/>
                <w:webHidden/>
              </w:rPr>
              <w:fldChar w:fldCharType="begin"/>
            </w:r>
            <w:r>
              <w:rPr>
                <w:noProof/>
                <w:webHidden/>
              </w:rPr>
              <w:instrText xml:space="preserve"> PAGEREF _Toc56295079 \h </w:instrText>
            </w:r>
            <w:r>
              <w:rPr>
                <w:noProof/>
                <w:webHidden/>
              </w:rPr>
            </w:r>
            <w:r>
              <w:rPr>
                <w:noProof/>
                <w:webHidden/>
              </w:rPr>
              <w:fldChar w:fldCharType="separate"/>
            </w:r>
            <w:r>
              <w:rPr>
                <w:noProof/>
                <w:webHidden/>
              </w:rPr>
              <w:t>47</w:t>
            </w:r>
            <w:r>
              <w:rPr>
                <w:noProof/>
                <w:webHidden/>
              </w:rPr>
              <w:fldChar w:fldCharType="end"/>
            </w:r>
          </w:hyperlink>
        </w:p>
        <w:p w:rsidR="001E38C6" w:rsidRDefault="001E38C6">
          <w:pPr>
            <w:pStyle w:val="TDC1"/>
            <w:rPr>
              <w:rFonts w:eastAsiaTheme="minorEastAsia"/>
              <w:b w:val="0"/>
              <w:bCs w:val="0"/>
              <w:noProof/>
              <w:sz w:val="22"/>
              <w:szCs w:val="22"/>
              <w:lang w:val="es-AR" w:eastAsia="es-AR"/>
            </w:rPr>
          </w:pPr>
          <w:hyperlink w:anchor="_Toc56295080" w:history="1">
            <w:r w:rsidRPr="006D153E">
              <w:rPr>
                <w:rStyle w:val="Hipervnculo"/>
                <w:noProof/>
              </w:rPr>
              <w:t>Anexo</w:t>
            </w:r>
            <w:r>
              <w:rPr>
                <w:noProof/>
                <w:webHidden/>
              </w:rPr>
              <w:tab/>
            </w:r>
            <w:r>
              <w:rPr>
                <w:noProof/>
                <w:webHidden/>
              </w:rPr>
              <w:fldChar w:fldCharType="begin"/>
            </w:r>
            <w:r>
              <w:rPr>
                <w:noProof/>
                <w:webHidden/>
              </w:rPr>
              <w:instrText xml:space="preserve"> PAGEREF _Toc56295080 \h </w:instrText>
            </w:r>
            <w:r>
              <w:rPr>
                <w:noProof/>
                <w:webHidden/>
              </w:rPr>
            </w:r>
            <w:r>
              <w:rPr>
                <w:noProof/>
                <w:webHidden/>
              </w:rPr>
              <w:fldChar w:fldCharType="separate"/>
            </w:r>
            <w:r>
              <w:rPr>
                <w:noProof/>
                <w:webHidden/>
              </w:rPr>
              <w:t>47</w:t>
            </w:r>
            <w:r>
              <w:rPr>
                <w:noProof/>
                <w:webHidden/>
              </w:rPr>
              <w:fldChar w:fldCharType="end"/>
            </w:r>
          </w:hyperlink>
        </w:p>
        <w:p w:rsidR="002F1A55" w:rsidRDefault="002F1A55">
          <w:r>
            <w:rPr>
              <w:b/>
              <w:bCs/>
            </w:rP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7B6A94">
      <w:pPr>
        <w:keepNext/>
        <w:widowControl w:val="0"/>
        <w:tabs>
          <w:tab w:val="left" w:pos="0"/>
        </w:tabs>
        <w:suppressAutoHyphens/>
        <w:spacing w:before="120" w:after="60" w:line="240" w:lineRule="atLeast"/>
        <w:ind w:left="0" w:firstLine="0"/>
        <w:outlineLvl w:val="0"/>
        <w:rPr>
          <w:rFonts w:asciiTheme="majorHAnsi" w:eastAsiaTheme="majorEastAsia" w:hAnsiTheme="majorHAnsi" w:cstheme="majorBidi"/>
          <w:b/>
          <w:bCs/>
          <w:color w:val="365F91" w:themeColor="accent1" w:themeShade="BF"/>
          <w:sz w:val="28"/>
          <w:szCs w:val="28"/>
          <w:lang w:val="es-AR"/>
        </w:rPr>
      </w:pPr>
      <w:bookmarkStart w:id="1" w:name="_Toc44255179"/>
      <w:bookmarkStart w:id="2" w:name="_Toc56295015"/>
      <w:r w:rsidRPr="007B6A94">
        <w:rPr>
          <w:rFonts w:asciiTheme="majorHAnsi" w:eastAsiaTheme="majorEastAsia" w:hAnsiTheme="majorHAnsi" w:cstheme="majorBidi"/>
          <w:b/>
          <w:bCs/>
          <w:color w:val="365F91" w:themeColor="accent1" w:themeShade="BF"/>
          <w:sz w:val="28"/>
          <w:szCs w:val="28"/>
          <w:lang w:val="es-AR"/>
        </w:rPr>
        <w:t>Introducción</w:t>
      </w:r>
      <w:bookmarkEnd w:id="1"/>
      <w:bookmarkEnd w:id="2"/>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 durante el desarrollo del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 sitio web, que permitirá acceso al personal de Secretaría Académica para cargar los horarios de cursada y mesas de examen. Además, podrán actualizar la información de cursadas,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una aplicación móvil, que permitirá al público en general consultar sobre los horarios de cursada y mesas de examen. Además, los usuarios podrán recibir notificaciones cuando se genere información de interés.</w:t>
      </w:r>
    </w:p>
    <w:p w:rsidR="005C079F" w:rsidRPr="005C079F" w:rsidRDefault="005C079F" w:rsidP="006E1E71">
      <w:pPr>
        <w:jc w:val="both"/>
        <w:rPr>
          <w:rFonts w:ascii="Times New Roman" w:hAnsi="Times New Roman" w:cs="Times New Roman"/>
          <w:sz w:val="24"/>
          <w:szCs w:val="24"/>
          <w:lang w:val="es-AR" w:eastAsia="es-AR"/>
        </w:rPr>
      </w:pPr>
      <w:r w:rsidRPr="005C079F">
        <w:rPr>
          <w:shd w:val="clear" w:color="auto" w:fill="FFFF00"/>
          <w:lang w:val="es-AR" w:eastAsia="es-AR"/>
        </w:rPr>
        <w:t>En las próximas secciones de este documento, se especificarán: los objetivos del proyecto, el proceso de desarrollo del mismo, un resumen de las iteraciones realizadas, las tareas de calidad y gestión del proyecto, las tecnologías utilizadas, algunas features destacadas del sistema y potenciales mejoras a futuro y, finalmente, conclusiones personales y grupales de los miembros del acerca del proyecto, las experiencias vividas y los conocimientos obtenidos.  </w:t>
      </w:r>
    </w:p>
    <w:p w:rsidR="0027167B" w:rsidRPr="00D21566" w:rsidRDefault="0027167B" w:rsidP="00D21566">
      <w:pPr>
        <w:pStyle w:val="PSI-Ttulo2"/>
        <w:outlineLvl w:val="0"/>
        <w:rPr>
          <w:color w:val="365F91" w:themeColor="accent1" w:themeShade="BF"/>
          <w:sz w:val="28"/>
          <w:szCs w:val="28"/>
        </w:rPr>
      </w:pPr>
      <w:bookmarkStart w:id="3" w:name="_Toc44255180"/>
      <w:bookmarkStart w:id="4" w:name="_Toc56295016"/>
      <w:r w:rsidRPr="00D21566">
        <w:rPr>
          <w:color w:val="365F91" w:themeColor="accent1" w:themeShade="BF"/>
          <w:sz w:val="28"/>
          <w:szCs w:val="28"/>
        </w:rPr>
        <w:t>Objetivos</w:t>
      </w:r>
      <w:bookmarkEnd w:id="4"/>
      <w:r w:rsidRPr="00D21566">
        <w:rPr>
          <w:color w:val="365F91" w:themeColor="accent1" w:themeShade="BF"/>
          <w:sz w:val="28"/>
          <w:szCs w:val="28"/>
        </w:rPr>
        <w:t xml:space="preserve"> </w:t>
      </w:r>
      <w:bookmarkEnd w:id="3"/>
    </w:p>
    <w:p w:rsidR="00C37881" w:rsidRPr="00732FF7" w:rsidRDefault="00C37881" w:rsidP="00C37881">
      <w:pPr>
        <w:pStyle w:val="PSI-Ttulo2"/>
      </w:pPr>
      <w:bookmarkStart w:id="5" w:name="_Toc145070050"/>
      <w:bookmarkStart w:id="6" w:name="_Toc148769410"/>
      <w:bookmarkStart w:id="7" w:name="_Toc163997903"/>
      <w:bookmarkStart w:id="8" w:name="_Toc227403722"/>
      <w:bookmarkStart w:id="9" w:name="_Toc234998980"/>
      <w:bookmarkStart w:id="10" w:name="_Toc257618844"/>
      <w:bookmarkStart w:id="11" w:name="_Toc56295017"/>
      <w:r w:rsidRPr="00732FF7">
        <w:t>Objetivos Generales</w:t>
      </w:r>
      <w:bookmarkEnd w:id="5"/>
      <w:bookmarkEnd w:id="6"/>
      <w:bookmarkEnd w:id="7"/>
      <w:bookmarkEnd w:id="8"/>
      <w:bookmarkEnd w:id="9"/>
      <w:bookmarkEnd w:id="10"/>
      <w:bookmarkEnd w:id="11"/>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 alumnos y docentes de la UNPA 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lastRenderedPageBreak/>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de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2" w:name="_Toc163292578"/>
      <w:bookmarkStart w:id="13" w:name="_Toc163997904"/>
      <w:bookmarkStart w:id="14" w:name="_Toc227403723"/>
      <w:bookmarkStart w:id="15" w:name="_Toc234998981"/>
      <w:bookmarkStart w:id="16" w:name="_Toc257618845"/>
      <w:bookmarkStart w:id="17" w:name="_Toc56295018"/>
      <w:r w:rsidRPr="00732FF7">
        <w:t>Objetivos Específicos</w:t>
      </w:r>
      <w:bookmarkEnd w:id="12"/>
      <w:bookmarkEnd w:id="13"/>
      <w:bookmarkEnd w:id="14"/>
      <w:bookmarkEnd w:id="15"/>
      <w:bookmarkEnd w:id="16"/>
      <w:bookmarkEnd w:id="17"/>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lastRenderedPageBreak/>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lastRenderedPageBreak/>
        <w:t>Creemos que lo más significativo del proyecto fue el armado de un equipo de desarrollo conformado por estudiantes que debieron analizar un problema real de la UNPA-UARG y, siguiendo las pautas de trabajo brindadas por la metodología PSI y el framework UARGFlow,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 durante el proceso de desarrollo del proyecto Tempus.</w:t>
      </w:r>
    </w:p>
    <w:p w:rsidR="00D21566" w:rsidRDefault="00D21566" w:rsidP="00D21566">
      <w:pPr>
        <w:pStyle w:val="Ttulo1"/>
      </w:pPr>
      <w:bookmarkStart w:id="18" w:name="_Toc56295019"/>
      <w:r>
        <w:t>Proceso de desarrollo</w:t>
      </w:r>
      <w:bookmarkEnd w:id="18"/>
    </w:p>
    <w:p w:rsidR="00D21566" w:rsidRPr="00D21566" w:rsidRDefault="00D21566" w:rsidP="00D21566">
      <w:pPr>
        <w:jc w:val="both"/>
        <w:rPr>
          <w:rFonts w:ascii="Times New Roman" w:hAnsi="Times New Roman"/>
          <w:sz w:val="24"/>
          <w:szCs w:val="24"/>
          <w:lang w:val="es-AR" w:eastAsia="es-AR"/>
        </w:rPr>
      </w:pPr>
      <w:r w:rsidRPr="00D21566">
        <w:rPr>
          <w:lang w:val="es-AR" w:eastAsia="es-AR"/>
        </w:rPr>
        <w:t xml:space="preserve">En esta  sección  vamos a realizar un repaso cronológico del proceso de desarrollo del software. </w:t>
      </w:r>
      <w:r>
        <w:rPr>
          <w:lang w:val="es-AR" w:eastAsia="es-AR"/>
        </w:rPr>
        <w:t>Analizaremos d</w:t>
      </w:r>
      <w:r w:rsidRPr="00D21566">
        <w:rPr>
          <w:lang w:val="es-AR" w:eastAsia="es-AR"/>
        </w:rPr>
        <w:t xml:space="preserve">esde </w:t>
      </w:r>
      <w:r>
        <w:rPr>
          <w:lang w:val="es-AR" w:eastAsia="es-AR"/>
        </w:rPr>
        <w:t>las</w:t>
      </w:r>
      <w:r w:rsidRPr="00D21566">
        <w:rPr>
          <w:lang w:val="es-AR" w:eastAsia="es-AR"/>
        </w:rPr>
        <w:t xml:space="preserve"> etapas iniciales hasta las finales, haciendo hincapié en los inconvenientes que surgieron y  en la resolución de los mismos. </w:t>
      </w:r>
    </w:p>
    <w:p w:rsidR="00D21566" w:rsidRDefault="00AE34A1" w:rsidP="00AE34A1">
      <w:pPr>
        <w:pStyle w:val="Ttulo2"/>
        <w:rPr>
          <w:lang w:val="es-AR"/>
        </w:rPr>
      </w:pPr>
      <w:bookmarkStart w:id="19" w:name="_Toc56295020"/>
      <w:r>
        <w:rPr>
          <w:lang w:val="es-AR"/>
        </w:rPr>
        <w:t>Grupo de desarrollo</w:t>
      </w:r>
      <w:bookmarkEnd w:id="19"/>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 grupo, quedando conformado por;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creación de los logos respectivamente. </w:t>
      </w:r>
    </w:p>
    <w:p w:rsidR="00AE34A1" w:rsidRPr="00080DA4" w:rsidRDefault="00AE34A1" w:rsidP="00080DA4">
      <w:pPr>
        <w:pStyle w:val="Ttulo3"/>
      </w:pPr>
      <w:bookmarkStart w:id="20" w:name="_Toc56295021"/>
      <w:r w:rsidRPr="00080DA4">
        <w:t>Nombre y logo del grupo</w:t>
      </w:r>
      <w:bookmarkEnd w:id="20"/>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AE34A1" w:rsidRDefault="00AE34A1" w:rsidP="00AE34A1">
      <w:pPr>
        <w:spacing w:line="240" w:lineRule="auto"/>
        <w:ind w:left="0" w:firstLine="720"/>
        <w:jc w:val="center"/>
        <w:rPr>
          <w:rFonts w:ascii="Times New Roman" w:eastAsia="Times New Roman" w:hAnsi="Times New Roman" w:cs="Times New Roman"/>
          <w:sz w:val="24"/>
          <w:szCs w:val="24"/>
          <w:lang w:val="es-AR" w:eastAsia="es-AR"/>
        </w:rP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DA5A28" w:rsidRPr="00DA5A28" w:rsidRDefault="00DB515D" w:rsidP="00DA5A28">
      <w:pPr>
        <w:spacing w:before="0" w:line="240" w:lineRule="auto"/>
        <w:ind w:left="0" w:firstLine="720"/>
        <w:jc w:val="center"/>
        <w:rPr>
          <w:rFonts w:eastAsia="Times New Roman" w:cstheme="minorHAnsi"/>
          <w:sz w:val="20"/>
          <w:szCs w:val="24"/>
          <w:lang w:val="es-AR" w:eastAsia="es-AR"/>
        </w:rPr>
      </w:pPr>
      <w:r>
        <w:rPr>
          <w:rFonts w:eastAsia="Times New Roman" w:cstheme="minorHAnsi"/>
          <w:sz w:val="20"/>
          <w:szCs w:val="24"/>
          <w:lang w:val="es-AR" w:eastAsia="es-AR"/>
        </w:rPr>
        <w:t xml:space="preserve">Imagen - </w:t>
      </w:r>
      <w:r w:rsidR="00DA5A28" w:rsidRPr="00DA5A28">
        <w:rPr>
          <w:rFonts w:eastAsia="Times New Roman" w:cstheme="minorHAnsi"/>
          <w:sz w:val="20"/>
          <w:szCs w:val="24"/>
          <w:lang w:val="es-AR" w:eastAsia="es-AR"/>
        </w:rPr>
        <w:t>Logo del grupo de desarrollo</w:t>
      </w:r>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Dragonfly en color negro.</w:t>
      </w:r>
    </w:p>
    <w:p w:rsidR="00AE34A1" w:rsidRPr="00080DA4" w:rsidRDefault="00AE34A1" w:rsidP="00080DA4">
      <w:pPr>
        <w:pStyle w:val="Ttulo3"/>
      </w:pPr>
      <w:bookmarkStart w:id="21" w:name="_Toc56295022"/>
      <w:r w:rsidRPr="00080DA4">
        <w:t>Nombre y logo del sistema</w:t>
      </w:r>
      <w:bookmarkEnd w:id="21"/>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AE34A1" w:rsidRDefault="00AE34A1" w:rsidP="00AE34A1">
      <w:pPr>
        <w:jc w:val="center"/>
        <w:rPr>
          <w:rFonts w:ascii="Times New Roman" w:hAnsi="Times New Roman"/>
          <w:lang w:val="es-AR" w:eastAsia="es-AR"/>
        </w:rP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700A92" w:rsidRPr="00700A92" w:rsidRDefault="00DB515D" w:rsidP="00700A92">
      <w:pPr>
        <w:spacing w:before="0"/>
        <w:jc w:val="center"/>
        <w:rPr>
          <w:rFonts w:cstheme="minorHAnsi"/>
          <w:sz w:val="20"/>
          <w:lang w:val="es-AR" w:eastAsia="es-AR"/>
        </w:rPr>
      </w:pPr>
      <w:r>
        <w:rPr>
          <w:rFonts w:eastAsia="Times New Roman" w:cstheme="minorHAnsi"/>
          <w:sz w:val="20"/>
          <w:szCs w:val="24"/>
          <w:lang w:val="es-AR" w:eastAsia="es-AR"/>
        </w:rPr>
        <w:t xml:space="preserve">Imagen - </w:t>
      </w:r>
      <w:r w:rsidR="00700A92" w:rsidRPr="00700A92">
        <w:rPr>
          <w:rFonts w:cstheme="minorHAnsi"/>
          <w:sz w:val="20"/>
          <w:lang w:val="es-AR" w:eastAsia="es-AR"/>
        </w:rPr>
        <w:t>Logo del sistema</w:t>
      </w:r>
    </w:p>
    <w:p w:rsidR="00D21566" w:rsidRPr="00AE34A1" w:rsidRDefault="00AE34A1" w:rsidP="00AE34A1">
      <w:pPr>
        <w:jc w:val="both"/>
        <w:rPr>
          <w:rFonts w:ascii="Times New Roman" w:hAnsi="Times New Roman"/>
          <w:lang w:val="es-AR" w:eastAsia="es-AR"/>
        </w:rPr>
      </w:pPr>
      <w:r w:rsidRPr="00AE34A1">
        <w:rPr>
          <w:lang w:val="es-AR" w:eastAsia="es-AR"/>
        </w:rPr>
        <w:t>El logo del sistema presentado anteriormente, se  define como un símbolo conformado por  una imágen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2" w:name="_Toc56295023"/>
      <w:r>
        <w:t>Comunicación</w:t>
      </w:r>
      <w:bookmarkEnd w:id="22"/>
    </w:p>
    <w:p w:rsidR="008E5DF8" w:rsidRDefault="008E5DF8" w:rsidP="008E5DF8">
      <w:pPr>
        <w:jc w:val="both"/>
      </w:pPr>
      <w:r w:rsidRPr="00951972">
        <w:rPr>
          <w:highlight w:val="yellow"/>
        </w:rPr>
        <w:t>La comunicación siempre es clave para despejar cualquier duda, acontecimiento o planificación entre las partes y así evitar posibles errores, y saber a quién preguntar. A continuación, mostraremos un diagrama general de comunicación que utilizamos a la hora de organizarnos o bien mantener una interacción entre los mismos.</w:t>
      </w:r>
    </w:p>
    <w:p w:rsidR="008E5DF8" w:rsidRDefault="008E5DF8" w:rsidP="008E5DF8">
      <w:pPr>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00A92" w:rsidRDefault="00DB515D" w:rsidP="00700A92">
      <w:pPr>
        <w:spacing w:before="0"/>
        <w:jc w:val="center"/>
        <w:rPr>
          <w:sz w:val="20"/>
        </w:rPr>
      </w:pPr>
      <w:r>
        <w:rPr>
          <w:rFonts w:eastAsia="Times New Roman" w:cstheme="minorHAnsi"/>
          <w:sz w:val="20"/>
          <w:szCs w:val="24"/>
          <w:lang w:val="es-AR" w:eastAsia="es-AR"/>
        </w:rPr>
        <w:t xml:space="preserve">Imagen - </w:t>
      </w:r>
      <w:r w:rsidR="00700A92" w:rsidRPr="00700A92">
        <w:rPr>
          <w:sz w:val="20"/>
        </w:rPr>
        <w:t>Definición de roles y flujo general de comunicación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Whatsapp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Una segunda etapa que abarca desde el 11 de Octubre del 2019 hasta el 22 de Noviembre del 2019, donde las reuniones presenciales disminuyeron y se hizo uso de charlas mediante Whatsapp.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lastRenderedPageBreak/>
        <w:t>Una tercera y última etapa que abarca desde mediados de Mayo del 2020 hasta el 9 de Noviembre del mismo año.  En este punto, dada la proximidad de la finalización de la 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WathApp, Zoom, Meet, Drive, GitHub.</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WathApp, Zoom, Meet, Drive, GitHub y Taiga, las cuales se describen en la sección correspondiente. </w:t>
      </w:r>
    </w:p>
    <w:p w:rsidR="00F96AFF" w:rsidRDefault="007D6A77" w:rsidP="007D6A77">
      <w:pPr>
        <w:pStyle w:val="PSI-Ttulo2"/>
        <w:ind w:left="0" w:firstLine="0"/>
      </w:pPr>
      <w:bookmarkStart w:id="23" w:name="_Toc56295024"/>
      <w:r>
        <w:t>Descripción de los procesos actuales</w:t>
      </w:r>
      <w:bookmarkEnd w:id="23"/>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D6A77" w:rsidRPr="007D6A77" w:rsidRDefault="000E3CC1" w:rsidP="000E3CC1">
      <w:pPr>
        <w:jc w:val="center"/>
        <w:rPr>
          <w:rFonts w:ascii="Times New Roman" w:hAnsi="Times New Roman" w:cs="Times New Roman"/>
          <w:sz w:val="24"/>
          <w:szCs w:val="24"/>
          <w:lang w:val="es-AR" w:eastAsia="es-AR"/>
        </w:rP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D6A77" w:rsidRDefault="00DB515D" w:rsidP="00700A92">
      <w:pPr>
        <w:spacing w:before="0"/>
        <w:jc w:val="center"/>
        <w:rPr>
          <w:rFonts w:ascii="Times New Roman" w:hAnsi="Times New Roman" w:cs="Times New Roman"/>
          <w:sz w:val="24"/>
          <w:szCs w:val="24"/>
          <w:lang w:val="es-AR" w:eastAsia="es-AR"/>
        </w:rPr>
      </w:pPr>
      <w:r>
        <w:rPr>
          <w:rFonts w:eastAsia="Times New Roman" w:cstheme="minorHAnsi"/>
          <w:sz w:val="20"/>
          <w:szCs w:val="24"/>
          <w:lang w:val="es-AR" w:eastAsia="es-AR"/>
        </w:rPr>
        <w:t xml:space="preserve">Imagen - </w:t>
      </w:r>
      <w:r w:rsidR="007D6A77" w:rsidRPr="007D6A77">
        <w:rPr>
          <w:sz w:val="20"/>
          <w:szCs w:val="20"/>
          <w:lang w:val="es-AR" w:eastAsia="es-AR"/>
        </w:rPr>
        <w:t>Proceso para la generación de horarios de cursada</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D6A77" w:rsidRPr="007D6A77" w:rsidRDefault="000E3CC1" w:rsidP="007D6A77">
      <w:pPr>
        <w:jc w:val="both"/>
        <w:rPr>
          <w:rFonts w:ascii="Times New Roman" w:hAnsi="Times New Roman" w:cs="Times New Roman"/>
          <w:sz w:val="24"/>
          <w:szCs w:val="24"/>
          <w:lang w:val="es-AR" w:eastAsia="es-AR"/>
        </w:rPr>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Default="00DB515D" w:rsidP="00700A92">
      <w:pPr>
        <w:spacing w:before="0"/>
        <w:jc w:val="center"/>
        <w:rPr>
          <w:sz w:val="20"/>
          <w:szCs w:val="20"/>
          <w:lang w:val="es-AR" w:eastAsia="es-AR"/>
        </w:rPr>
      </w:pPr>
      <w:r>
        <w:rPr>
          <w:rFonts w:eastAsia="Times New Roman" w:cstheme="minorHAnsi"/>
          <w:sz w:val="20"/>
          <w:szCs w:val="24"/>
          <w:lang w:val="es-AR" w:eastAsia="es-AR"/>
        </w:rPr>
        <w:t xml:space="preserve">Imagen - </w:t>
      </w:r>
      <w:r w:rsidR="007D6A77" w:rsidRPr="007D6A77">
        <w:rPr>
          <w:sz w:val="20"/>
          <w:szCs w:val="20"/>
          <w:lang w:val="es-AR" w:eastAsia="es-AR"/>
        </w:rPr>
        <w:t>Proceso para la generación de mesas de examen</w:t>
      </w:r>
    </w:p>
    <w:p w:rsidR="007D6A77" w:rsidRPr="007D6A77" w:rsidRDefault="007D6A77" w:rsidP="007D6A77">
      <w:pPr>
        <w:pStyle w:val="Ttulo2"/>
        <w:rPr>
          <w:lang w:val="es-AR"/>
        </w:rPr>
      </w:pPr>
      <w:bookmarkStart w:id="24" w:name="_Toc56295025"/>
      <w:r w:rsidRPr="007D6A77">
        <w:rPr>
          <w:lang w:val="es-AR"/>
        </w:rPr>
        <w:t>Descripción del proceso con Tempus</w:t>
      </w:r>
      <w:bookmarkEnd w:id="24"/>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Hasta el momento se presentó el problema con sus causas y consecuencias por lo que en esta sección se describirán las soluciones desarrolladas por el grupo Yenu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25" w:name="_Toc56295026"/>
      <w:r w:rsidRPr="007D6A77">
        <w:rPr>
          <w:lang w:val="es-AR"/>
        </w:rPr>
        <w:t>Planificación</w:t>
      </w:r>
      <w:bookmarkEnd w:id="25"/>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F53930" w:rsidRDefault="00F53930" w:rsidP="00541DA2">
      <w:pPr>
        <w:jc w:val="both"/>
      </w:pPr>
      <w:r>
        <w:rPr>
          <w:noProof/>
          <w:lang w:val="es-AR" w:eastAsia="es-AR"/>
        </w:rPr>
        <w:drawing>
          <wp:inline distT="0" distB="0" distL="0" distR="0">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DB515D" w:rsidRDefault="00DB515D" w:rsidP="00DB515D">
      <w:pPr>
        <w:spacing w:before="0"/>
        <w:jc w:val="center"/>
      </w:pPr>
      <w:r>
        <w:rPr>
          <w:rFonts w:eastAsia="Times New Roman" w:cstheme="minorHAnsi"/>
          <w:sz w:val="20"/>
          <w:szCs w:val="24"/>
          <w:lang w:val="es-AR" w:eastAsia="es-AR"/>
        </w:rPr>
        <w:t>Imagen – Planificación de Iteraciones</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541DA2" w:rsidRDefault="00541DA2" w:rsidP="00541DA2">
      <w:pPr>
        <w:jc w:val="center"/>
      </w:pPr>
      <w:r>
        <w:rPr>
          <w:noProof/>
          <w:lang w:val="es-AR" w:eastAsia="es-AR"/>
        </w:rPr>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14825"/>
                    </a:xfrm>
                    <a:prstGeom prst="rect">
                      <a:avLst/>
                    </a:prstGeom>
                  </pic:spPr>
                </pic:pic>
              </a:graphicData>
            </a:graphic>
          </wp:inline>
        </w:drawing>
      </w:r>
    </w:p>
    <w:p w:rsidR="00541DA2" w:rsidRPr="00DB515D" w:rsidRDefault="00DB515D" w:rsidP="00DB515D">
      <w:pPr>
        <w:spacing w:before="0"/>
        <w:jc w:val="center"/>
        <w:rPr>
          <w:sz w:val="20"/>
        </w:rPr>
      </w:pPr>
      <w:r>
        <w:rPr>
          <w:rFonts w:eastAsia="Times New Roman" w:cstheme="minorHAnsi"/>
          <w:sz w:val="20"/>
          <w:szCs w:val="24"/>
          <w:lang w:val="es-AR" w:eastAsia="es-AR"/>
        </w:rPr>
        <w:t xml:space="preserve">Imagen - </w:t>
      </w:r>
      <w:r w:rsidR="00541DA2" w:rsidRPr="00DB515D">
        <w:rPr>
          <w:sz w:val="20"/>
        </w:rPr>
        <w:t>Planificación de tareas en el Plan de Iteración Fase Inicio Iteración 1</w:t>
      </w:r>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lastRenderedPageBreak/>
        <w:t xml:space="preserve"> Los aspectos anteriormente mencionados ocasionaron que los objetivos de la Iteración 1 no se hayan cumplido. La cantidad de tareas que se redactaron eran demasiadas para el tiempo asignado (29 de Agosto al 10 de Septiembre). </w:t>
      </w:r>
    </w:p>
    <w:p w:rsidR="00541DA2" w:rsidRDefault="00541DA2" w:rsidP="00541DA2">
      <w:pPr>
        <w:jc w:val="center"/>
      </w:pPr>
      <w:r>
        <w:rPr>
          <w:noProof/>
          <w:lang w:val="es-AR" w:eastAsia="es-AR"/>
        </w:rPr>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DB515D" w:rsidRDefault="00DB515D" w:rsidP="00DB515D">
      <w:pPr>
        <w:spacing w:before="0"/>
        <w:jc w:val="center"/>
        <w:rPr>
          <w:sz w:val="20"/>
        </w:rPr>
      </w:pPr>
      <w:r>
        <w:rPr>
          <w:rFonts w:eastAsia="Times New Roman" w:cstheme="minorHAnsi"/>
          <w:sz w:val="20"/>
          <w:szCs w:val="24"/>
          <w:lang w:val="es-AR" w:eastAsia="es-AR"/>
        </w:rPr>
        <w:t xml:space="preserve">Imagen - </w:t>
      </w:r>
      <w:r w:rsidR="00541DA2" w:rsidRPr="00DB515D">
        <w:rPr>
          <w:sz w:val="20"/>
        </w:rPr>
        <w:t>Objetivos establecidos en el Plan de Iteración Fase Inicio Iteración 1</w:t>
      </w:r>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541DA2" w:rsidRDefault="00541DA2" w:rsidP="00541DA2">
      <w:pPr>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65905"/>
                    </a:xfrm>
                    <a:prstGeom prst="rect">
                      <a:avLst/>
                    </a:prstGeom>
                  </pic:spPr>
                </pic:pic>
              </a:graphicData>
            </a:graphic>
          </wp:inline>
        </w:drawing>
      </w:r>
    </w:p>
    <w:p w:rsidR="00541DA2" w:rsidRPr="00DB515D" w:rsidRDefault="00DB515D" w:rsidP="00DB515D">
      <w:pPr>
        <w:spacing w:before="0"/>
        <w:jc w:val="center"/>
        <w:rPr>
          <w:sz w:val="20"/>
        </w:rPr>
      </w:pPr>
      <w:r>
        <w:rPr>
          <w:rFonts w:eastAsia="Times New Roman" w:cstheme="minorHAnsi"/>
          <w:sz w:val="20"/>
          <w:szCs w:val="24"/>
          <w:lang w:val="es-AR" w:eastAsia="es-AR"/>
        </w:rPr>
        <w:t xml:space="preserve">Imagen - </w:t>
      </w:r>
      <w:r w:rsidR="00541DA2" w:rsidRPr="00DB515D">
        <w:rPr>
          <w:sz w:val="20"/>
        </w:rPr>
        <w:t>Planificación de tareas en el Plan de Iteración Fase Construcción Iteración 7</w:t>
      </w:r>
    </w:p>
    <w:p w:rsidR="007D6A77" w:rsidRDefault="007D6A77" w:rsidP="007D6A77">
      <w:pPr>
        <w:pStyle w:val="Ttulo2"/>
        <w:rPr>
          <w:rFonts w:ascii="Times New Roman" w:hAnsi="Times New Roman" w:cs="Times New Roman"/>
          <w:sz w:val="24"/>
          <w:szCs w:val="24"/>
          <w:lang w:val="es-AR" w:eastAsia="es-AR"/>
        </w:rPr>
      </w:pPr>
      <w:bookmarkStart w:id="26" w:name="_Toc56295027"/>
      <w:r w:rsidRPr="007D6A77">
        <w:rPr>
          <w:lang w:val="es-AR"/>
        </w:rPr>
        <w:t>Estimación</w:t>
      </w:r>
      <w:bookmarkEnd w:id="26"/>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Karner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lastRenderedPageBreak/>
        <w:t xml:space="preserve">En primer lugar tenemos una estimación inicial, que nos dio como resultado 1 año y 7 meses. Que resulta de calcular en términos generales 14 Casos de Uso, </w:t>
      </w:r>
      <w:r w:rsidRPr="007E7717">
        <w:rPr>
          <w:rFonts w:cstheme="minorHAnsi"/>
          <w:color w:val="000000" w:themeColor="text1"/>
        </w:rPr>
        <w:t>sin tener en cuenta la reutilización del módulo de UARGFLOW</w:t>
      </w:r>
      <w:r w:rsidRPr="007E7717">
        <w:rPr>
          <w:rFonts w:cstheme="minorHAnsi"/>
          <w:color w:val="000000" w:themeColor="text1"/>
          <w:shd w:val="clear" w:color="auto" w:fill="FFFFFF"/>
        </w:rPr>
        <w:t>, 2 de ellos complejos, 4 de tipo promedio y 8 Casos de Uso de tipo simple. </w:t>
      </w:r>
    </w:p>
    <w:p w:rsidR="007E7717" w:rsidRDefault="007E7717" w:rsidP="007E7717">
      <w:pPr>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Default="00DB515D" w:rsidP="00DB515D">
      <w:pPr>
        <w:spacing w:before="0"/>
        <w:jc w:val="center"/>
      </w:pPr>
      <w:r>
        <w:rPr>
          <w:rFonts w:eastAsia="Times New Roman" w:cstheme="minorHAnsi"/>
          <w:sz w:val="20"/>
          <w:szCs w:val="24"/>
          <w:lang w:val="es-AR" w:eastAsia="es-AR"/>
        </w:rPr>
        <w:t xml:space="preserve">Imagen - </w:t>
      </w:r>
      <w:r w:rsidR="007E7717" w:rsidRPr="00DB515D">
        <w:rPr>
          <w:sz w:val="20"/>
        </w:rPr>
        <w:t>Diagrama de casos de uso</w:t>
      </w:r>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DB515D" w:rsidRDefault="00DB515D" w:rsidP="00DB515D">
      <w:pPr>
        <w:spacing w:before="0"/>
        <w:jc w:val="center"/>
        <w:rPr>
          <w:sz w:val="20"/>
        </w:rPr>
      </w:pPr>
      <w:r w:rsidRPr="00DB515D">
        <w:rPr>
          <w:rFonts w:eastAsia="Times New Roman" w:cstheme="minorHAnsi"/>
          <w:sz w:val="20"/>
          <w:szCs w:val="24"/>
          <w:lang w:val="es-AR" w:eastAsia="es-AR"/>
        </w:rPr>
        <w:t xml:space="preserve">Imagen - </w:t>
      </w:r>
      <w:r w:rsidR="007E7717" w:rsidRPr="00DB515D">
        <w:rPr>
          <w:sz w:val="20"/>
          <w:szCs w:val="21"/>
          <w:shd w:val="clear" w:color="auto" w:fill="FFFFFF"/>
        </w:rPr>
        <w:t xml:space="preserve">Trabajo realizado por </w:t>
      </w:r>
      <w:r w:rsidRPr="00DB515D">
        <w:rPr>
          <w:sz w:val="20"/>
          <w:szCs w:val="21"/>
          <w:shd w:val="clear" w:color="auto" w:fill="FFFFFF"/>
        </w:rPr>
        <w:t>Yenú (GitHub)</w:t>
      </w:r>
    </w:p>
    <w:p w:rsidR="007E7717" w:rsidRPr="007E7717" w:rsidRDefault="007E7717" w:rsidP="007E7717">
      <w:pPr>
        <w:jc w:val="both"/>
        <w:rPr>
          <w:sz w:val="24"/>
        </w:rPr>
      </w:pPr>
      <w:r w:rsidRPr="007E7717">
        <w:rPr>
          <w:color w:val="202122"/>
          <w:szCs w:val="21"/>
          <w:shd w:val="clear" w:color="auto" w:fill="FFFFFF"/>
        </w:rPr>
        <w:t>El gráfico 1 - Trabajo realizado por Yenu,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lastRenderedPageBreak/>
        <w:t xml:space="preserve">Se puede observar que se trabajó desde el 27 de Agosto del 2017 al 9 de </w:t>
      </w:r>
      <w:r w:rsidRPr="00DD0028">
        <w:rPr>
          <w:color w:val="202122"/>
          <w:szCs w:val="21"/>
          <w:highlight w:val="yellow"/>
          <w:shd w:val="clear" w:color="auto" w:fill="FFFFFF"/>
        </w:rPr>
        <w:t>Noviembre</w:t>
      </w:r>
      <w:r w:rsidRPr="007E7717">
        <w:rPr>
          <w:color w:val="202122"/>
          <w:szCs w:val="21"/>
          <w:shd w:val="clear" w:color="auto" w:fill="FFFFFF"/>
        </w:rPr>
        <w:t xml:space="preserv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Trabajo realizado por Yenu primera etapa</w:t>
      </w:r>
    </w:p>
    <w:p w:rsidR="007E7717" w:rsidRPr="007E7717" w:rsidRDefault="007E7717" w:rsidP="007E7717">
      <w:pPr>
        <w:jc w:val="both"/>
        <w:rPr>
          <w:sz w:val="24"/>
        </w:rPr>
      </w:pPr>
      <w:r w:rsidRPr="007E7717">
        <w:rPr>
          <w:color w:val="202122"/>
          <w:szCs w:val="21"/>
          <w:shd w:val="clear" w:color="auto" w:fill="FFFFFF"/>
        </w:rPr>
        <w:t>El  Gráfico 2 - Trabajo realizado por Yenu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Trabajo realizado por Yenu segunda etapa</w:t>
      </w:r>
    </w:p>
    <w:p w:rsidR="007E7717" w:rsidRPr="007E7717" w:rsidRDefault="007E7717" w:rsidP="007E7717">
      <w:pPr>
        <w:jc w:val="both"/>
        <w:rPr>
          <w:sz w:val="24"/>
        </w:rPr>
      </w:pPr>
      <w:r w:rsidRPr="007E7717">
        <w:rPr>
          <w:color w:val="202122"/>
          <w:szCs w:val="21"/>
          <w:shd w:val="clear" w:color="auto" w:fill="FFFFFF"/>
        </w:rPr>
        <w:lastRenderedPageBreak/>
        <w:t>El  Gráfico 3 - Trabajo realizado por Yenu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Trabajo realizado por Yenu tercera etapa</w:t>
      </w:r>
    </w:p>
    <w:p w:rsidR="007E7717" w:rsidRDefault="007E7717" w:rsidP="007E7717">
      <w:pPr>
        <w:jc w:val="both"/>
      </w:pPr>
      <w:r>
        <w:rPr>
          <w:color w:val="202122"/>
          <w:sz w:val="21"/>
          <w:szCs w:val="21"/>
          <w:shd w:val="clear" w:color="auto" w:fill="FFFFFF"/>
        </w:rPr>
        <w:t xml:space="preserve">El  Gráfico 4 - Trabajo realizado por Yenu tercera etapa, es una maximización de la tercera fase del Gráfico 1. La cual, inicia el 24 de Marzo del </w:t>
      </w:r>
      <w:r w:rsidRPr="005D4E96">
        <w:rPr>
          <w:color w:val="202122"/>
          <w:sz w:val="21"/>
          <w:szCs w:val="21"/>
          <w:highlight w:val="yellow"/>
          <w:shd w:val="clear" w:color="auto" w:fill="FFFFFF"/>
        </w:rPr>
        <w:t>2009</w:t>
      </w:r>
      <w:r>
        <w:rPr>
          <w:color w:val="202122"/>
          <w:sz w:val="21"/>
          <w:szCs w:val="21"/>
          <w:shd w:val="clear" w:color="auto" w:fill="FFFFFF"/>
        </w:rPr>
        <w:t xml:space="preserve"> y finaliza el 7 de Abril del </w:t>
      </w:r>
      <w:r w:rsidRPr="005D4E96">
        <w:rPr>
          <w:color w:val="202122"/>
          <w:sz w:val="21"/>
          <w:szCs w:val="21"/>
          <w:highlight w:val="yellow"/>
          <w:shd w:val="clear" w:color="auto" w:fill="FFFFFF"/>
        </w:rPr>
        <w:t>2009</w:t>
      </w:r>
      <w:r>
        <w:rPr>
          <w:color w:val="202122"/>
          <w:sz w:val="21"/>
          <w:szCs w:val="21"/>
          <w:shd w:val="clear" w:color="auto" w:fill="FFFFFF"/>
        </w:rPr>
        <w:t>.</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Trabajo realizado por Yenu cuarta etapa</w:t>
      </w:r>
    </w:p>
    <w:p w:rsidR="007E7717" w:rsidRDefault="007E7717" w:rsidP="007E7717">
      <w:pPr>
        <w:jc w:val="both"/>
      </w:pPr>
      <w:r>
        <w:rPr>
          <w:color w:val="202122"/>
          <w:sz w:val="21"/>
          <w:szCs w:val="21"/>
          <w:shd w:val="clear" w:color="auto" w:fill="FFFFFF"/>
        </w:rPr>
        <w:t>El  Gráfico 5 - Trabajo realizado por Yenu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lastRenderedPageBreak/>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lastRenderedPageBreak/>
        <w:t> </w:t>
      </w:r>
      <w:r w:rsidR="002D69CE">
        <w:rPr>
          <w:noProof/>
          <w:lang w:val="es-AR" w:eastAsia="es-AR"/>
        </w:rPr>
        <w:drawing>
          <wp:inline distT="0" distB="0" distL="0" distR="0">
            <wp:extent cx="5400040" cy="547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 GitHub commit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5474970"/>
                    </a:xfrm>
                    <a:prstGeom prst="rect">
                      <a:avLst/>
                    </a:prstGeom>
                  </pic:spPr>
                </pic:pic>
              </a:graphicData>
            </a:graphic>
          </wp:inline>
        </w:drawing>
      </w:r>
    </w:p>
    <w:p w:rsidR="007E7717" w:rsidRDefault="007E7717" w:rsidP="007E7717">
      <w:pPr>
        <w:jc w:val="both"/>
      </w:pPr>
      <w:r>
        <w:rPr>
          <w:color w:val="202122"/>
          <w:sz w:val="21"/>
          <w:szCs w:val="21"/>
          <w:shd w:val="clear" w:color="auto" w:fill="FFFF00"/>
        </w:rPr>
        <w:t>//faltaria grafico comparando estimacion inicial y real </w:t>
      </w:r>
    </w:p>
    <w:p w:rsidR="00AB29DB" w:rsidRDefault="007E7717" w:rsidP="001A2601">
      <w:pPr>
        <w:jc w:val="both"/>
      </w:pPr>
      <w:r>
        <w:t> </w:t>
      </w:r>
    </w:p>
    <w:p w:rsidR="00FD3688" w:rsidRDefault="00FD3688" w:rsidP="00426468">
      <w:pPr>
        <w:pStyle w:val="PSI-Ttulo2"/>
      </w:pPr>
      <w:bookmarkStart w:id="27" w:name="_Toc56295028"/>
      <w:r>
        <w:t>Gestión de Riesgos</w:t>
      </w:r>
      <w:bookmarkEnd w:id="27"/>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w:t>
      </w:r>
      <w:r w:rsidR="002E4848">
        <w:lastRenderedPageBreak/>
        <w:t xml:space="preserve">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28" w:name="_Toc56295029"/>
      <w:r>
        <w:t>Categorización</w:t>
      </w:r>
      <w:bookmarkEnd w:id="28"/>
    </w:p>
    <w:p w:rsidR="004E70E1" w:rsidRPr="00D039EE" w:rsidRDefault="004E70E1" w:rsidP="001A2601">
      <w:pPr>
        <w:jc w:val="both"/>
      </w:pPr>
      <w:r w:rsidRPr="00D039EE">
        <w:t xml:space="preserve">Las categorías </w:t>
      </w:r>
      <w:r w:rsidR="008E69F0" w:rsidRPr="00D039EE">
        <w:t xml:space="preserve">de riesgos </w:t>
      </w:r>
      <w:r w:rsidRPr="00D039EE">
        <w:t>son utilizadas para generalizar ciertas pr</w:t>
      </w:r>
      <w:r w:rsidR="008E69F0" w:rsidRPr="00D039EE">
        <w:t>eguntas</w:t>
      </w:r>
      <w:r w:rsidR="00853E68" w:rsidRPr="00D039EE">
        <w:t xml:space="preserve"> sobre posibles riesgos</w:t>
      </w:r>
      <w:r w:rsidR="008E69F0" w:rsidRPr="00D039EE">
        <w:t xml:space="preserve">, en la cual podíamos hacer una identificación y Evaluación de las mismas, y así poder encontrar aquellos </w:t>
      </w:r>
      <w:r w:rsidRPr="00D039EE">
        <w:t>q</w:t>
      </w:r>
      <w:r w:rsidR="008E69F0" w:rsidRPr="00D039EE">
        <w:t>ue podían impactar sobre nuestro  proyecto</w:t>
      </w:r>
      <w:r w:rsidRPr="00D039EE">
        <w:t>.</w:t>
      </w:r>
      <w:r w:rsidR="00853E68" w:rsidRPr="00D039EE">
        <w:t xml:space="preserve">  Las de mayor impacto fueron a las cuales le realizamos un seguimiento durante el desarrollo del mismo.  A continuación escribimos </w:t>
      </w:r>
      <w:r w:rsidR="001A2601" w:rsidRPr="00D039EE">
        <w:t>por qué</w:t>
      </w:r>
      <w:r w:rsidR="00853E68" w:rsidRPr="00D039EE">
        <w:t xml:space="preserve"> impactaron estas categorías</w:t>
      </w:r>
      <w:r w:rsidR="008E69F0" w:rsidRPr="00D039EE">
        <w:t>:</w:t>
      </w:r>
      <w:r w:rsidRPr="00D039EE">
        <w:t xml:space="preserve"> </w:t>
      </w:r>
    </w:p>
    <w:p w:rsidR="003B4183" w:rsidRPr="003B3DBF" w:rsidRDefault="003B4183" w:rsidP="001A2601">
      <w:pPr>
        <w:pStyle w:val="Prrafodelista"/>
        <w:numPr>
          <w:ilvl w:val="0"/>
          <w:numId w:val="93"/>
        </w:numPr>
        <w:ind w:left="714" w:hanging="357"/>
        <w:contextualSpacing w:val="0"/>
        <w:jc w:val="both"/>
      </w:pPr>
      <w:r w:rsidRPr="003B3DBF">
        <w:t>Cronograma</w:t>
      </w:r>
      <w:r w:rsidR="00853E68" w:rsidRPr="003B3DBF">
        <w:t>: Esta categoría fue elegida</w:t>
      </w:r>
      <w:r w:rsidR="00FF0DC6" w:rsidRPr="003B3DBF">
        <w:t xml:space="preserve"> porque se</w:t>
      </w:r>
      <w:r w:rsidR="00853E68" w:rsidRPr="003B3DBF">
        <w:t xml:space="preserve"> considera el tiempo necesario que dispone cada uno de los integrantes del grupo de desarrollo para la realización de las actividades.</w:t>
      </w:r>
      <w:r w:rsidR="00FF0DC6" w:rsidRPr="003B3DBF">
        <w:t xml:space="preserve"> Esta categoría es importante, ya que el tiempo es necesario para la realización de este proyecto su impacto podría</w:t>
      </w:r>
      <w:r w:rsidR="007331A6" w:rsidRPr="003B3DBF">
        <w:t xml:space="preserve"> retrasar mucho el mismo, </w:t>
      </w:r>
      <w:r w:rsidR="00FF0DC6" w:rsidRPr="003B3DBF">
        <w:t xml:space="preserve">modificar la planificación </w:t>
      </w:r>
      <w:r w:rsidR="007331A6" w:rsidRPr="003B3DBF">
        <w:t>o bien el costo de dicho proyecto.</w:t>
      </w:r>
    </w:p>
    <w:p w:rsidR="003B4183" w:rsidRPr="003B3DBF" w:rsidRDefault="003B4183" w:rsidP="001A2601">
      <w:pPr>
        <w:pStyle w:val="Prrafodelista"/>
        <w:numPr>
          <w:ilvl w:val="0"/>
          <w:numId w:val="93"/>
        </w:numPr>
        <w:ind w:left="714" w:hanging="357"/>
        <w:contextualSpacing w:val="0"/>
        <w:jc w:val="both"/>
      </w:pPr>
      <w:r w:rsidRPr="003B3DBF">
        <w:t>Experiencia y Capacidad</w:t>
      </w:r>
      <w:r w:rsidR="00FF0DC6" w:rsidRPr="003B3DBF">
        <w:t>: Esta categoría fue elegida porque se considera necesario saber el tipo de experiencia o capacidad que tiene cada uno para poder dar avance al proyecto, es decir que la falta de experiencia  y capacidad</w:t>
      </w:r>
      <w:r w:rsidR="00C0188B" w:rsidRPr="003B3DBF">
        <w:t xml:space="preserve"> s</w:t>
      </w:r>
      <w:r w:rsidR="00FF0DC6" w:rsidRPr="003B3DBF">
        <w:t>obre las herramientas, tecnología, metodología o bien el lenguaje de programación</w:t>
      </w:r>
      <w:r w:rsidR="00C0188B" w:rsidRPr="003B3DBF">
        <w:t xml:space="preserve"> que se va a utilizar</w:t>
      </w:r>
      <w:r w:rsidR="007331A6" w:rsidRPr="003B3DBF">
        <w:t xml:space="preserve">, </w:t>
      </w:r>
      <w:r w:rsidR="00C0188B" w:rsidRPr="003B3DBF">
        <w:t>trae un retraso a</w:t>
      </w:r>
      <w:r w:rsidR="007331A6" w:rsidRPr="003B3DBF">
        <w:t xml:space="preserve">l desarrollo, ya que hay que ponerse a estudiar y revisar aquello que desconocemos. </w:t>
      </w:r>
      <w:r w:rsidR="00C0188B" w:rsidRPr="003B3DBF">
        <w:t xml:space="preserve"> Tiempo  que podría utilizarse para planificar o realizar actividades de este proyecto.</w:t>
      </w:r>
    </w:p>
    <w:p w:rsidR="003C7785" w:rsidRPr="003B3DBF" w:rsidRDefault="003C7785" w:rsidP="001A2601">
      <w:pPr>
        <w:pStyle w:val="Prrafodelista"/>
        <w:numPr>
          <w:ilvl w:val="0"/>
          <w:numId w:val="93"/>
        </w:numPr>
        <w:ind w:left="714" w:hanging="357"/>
        <w:contextualSpacing w:val="0"/>
        <w:jc w:val="both"/>
      </w:pPr>
      <w:r w:rsidRPr="003B3DBF">
        <w:t xml:space="preserve">Duración y Tamaño: Esta categoría fue considerada  por  los factores que pueden alterar el ritmo de trabajo. Siendo estos aquellos que se presentan durante los meses o años </w:t>
      </w:r>
      <w:r w:rsidR="00423B81" w:rsidRPr="003B3DBF">
        <w:t>que llevo la realización de este proyecto.</w:t>
      </w:r>
      <w:r w:rsidR="003B3DBF">
        <w:t xml:space="preserve"> </w:t>
      </w:r>
    </w:p>
    <w:p w:rsidR="001D4D5C" w:rsidRPr="00967541" w:rsidRDefault="003B4183" w:rsidP="001A2601">
      <w:pPr>
        <w:pStyle w:val="Prrafodelista"/>
        <w:numPr>
          <w:ilvl w:val="0"/>
          <w:numId w:val="93"/>
        </w:numPr>
        <w:ind w:left="714" w:hanging="357"/>
        <w:contextualSpacing w:val="0"/>
        <w:jc w:val="both"/>
      </w:pPr>
      <w:r w:rsidRPr="00967541">
        <w:t>Tecnología</w:t>
      </w:r>
      <w:r w:rsidR="00801D7D" w:rsidRPr="00967541">
        <w:t xml:space="preserve">: </w:t>
      </w:r>
      <w:r w:rsidR="001D4D5C" w:rsidRPr="00967541">
        <w:t>Esta categoría está presente porque  se han producido</w:t>
      </w:r>
      <w:r w:rsidR="00D039EE" w:rsidRPr="00967541">
        <w:t xml:space="preserve"> actualizaciones en las herramientas que se utilizaron para el desarrollo de la aplicación móvil de Tempus. Esto no había sido considerado previamente, por lo cual se analiza esta posibilidad. Como respuesta al riesgo se debe seguir reforzando el conocimiento sobre Ionic tanto para las versiones anteriores como en la nueva. Se deben estudiar los cambios para adaptar la versión anterior de nuestra aplicaci</w:t>
      </w:r>
      <w:r w:rsidR="00967541">
        <w:t>ón a la versión actual de Ionic</w:t>
      </w:r>
      <w:r w:rsidR="001A2601">
        <w:t>.</w:t>
      </w:r>
    </w:p>
    <w:p w:rsidR="00967541" w:rsidRPr="00967541" w:rsidRDefault="001D4D5C" w:rsidP="001A2601">
      <w:pPr>
        <w:pStyle w:val="Prrafodelista"/>
        <w:numPr>
          <w:ilvl w:val="0"/>
          <w:numId w:val="93"/>
        </w:numPr>
        <w:ind w:left="714" w:hanging="357"/>
        <w:contextualSpacing w:val="0"/>
        <w:jc w:val="both"/>
      </w:pPr>
      <w:r w:rsidRPr="00967541">
        <w:t xml:space="preserve">Legal y Contractual: Esta categoría se </w:t>
      </w:r>
      <w:r w:rsidR="001A2601" w:rsidRPr="00967541">
        <w:t>tomó</w:t>
      </w:r>
      <w:r w:rsidRPr="00967541">
        <w:t xml:space="preserve"> en cuanta, ya que durante el periodo del año 2020, </w:t>
      </w:r>
      <w:r w:rsidR="00967541" w:rsidRPr="00967541">
        <w:t xml:space="preserve">surgió una pandemia que nos </w:t>
      </w:r>
      <w:r w:rsidR="001A2601" w:rsidRPr="00967541">
        <w:t>limitó</w:t>
      </w:r>
      <w:r w:rsidR="00967541" w:rsidRPr="00967541">
        <w:t xml:space="preserve"> en parte nuestro desarrollo del </w:t>
      </w:r>
      <w:r w:rsidR="00967541" w:rsidRPr="00967541">
        <w:lastRenderedPageBreak/>
        <w:t xml:space="preserve">proyecto. Esto se debe a que se implementaron decretos que nos </w:t>
      </w:r>
      <w:r w:rsidR="001A2601" w:rsidRPr="00967541">
        <w:t>limitó</w:t>
      </w:r>
      <w:r w:rsidR="00967541" w:rsidRPr="00967541">
        <w:t xml:space="preserve"> a realizar reuniones presenciales del grupo. Nuestra manera de poder solucionarlo fue utilizar Zoom, pero como bien sabemos no es lo mismo realizar reuniones virtuales que están restringidas por tiempo a tener una reunión presencial en el cual es mucho más fácil evacuar duda o consultas entre los integrantes del grupo.</w:t>
      </w:r>
    </w:p>
    <w:p w:rsidR="00C41308" w:rsidRDefault="00BA43FF" w:rsidP="00DB515D">
      <w:pPr>
        <w:jc w:val="both"/>
      </w:pPr>
      <w:r w:rsidRPr="003B3DBF">
        <w:t xml:space="preserve">A continuación se muestra los </w:t>
      </w:r>
      <w:r w:rsidR="00C65B45" w:rsidRPr="003B3DBF">
        <w:t>gráficos</w:t>
      </w:r>
      <w:r w:rsidRPr="003B3DBF">
        <w:t xml:space="preserve"> de dispersión que se fueron realizando en cada iteración y como se fue tratando cada riesgo según su categoría </w:t>
      </w:r>
    </w:p>
    <w:p w:rsidR="00DB515D" w:rsidRPr="00DB515D" w:rsidRDefault="00DB515D" w:rsidP="00DB515D">
      <w:pPr>
        <w:jc w:val="both"/>
      </w:pPr>
    </w:p>
    <w:p w:rsidR="00C41308" w:rsidRPr="00664B88" w:rsidRDefault="00664B88" w:rsidP="00F174DC">
      <w:pPr>
        <w:pStyle w:val="PSI-Normal"/>
        <w:rPr>
          <w:color w:val="4F81BD" w:themeColor="accent1"/>
          <w:sz w:val="32"/>
          <w:szCs w:val="32"/>
        </w:rPr>
      </w:pPr>
      <w:r>
        <w:rPr>
          <w:color w:val="4F81BD" w:themeColor="accent1"/>
          <w:sz w:val="32"/>
          <w:szCs w:val="32"/>
        </w:rPr>
        <w:t>Gestión de Riesgo</w:t>
      </w:r>
    </w:p>
    <w:p w:rsidR="00221747" w:rsidRDefault="00221747" w:rsidP="00664B88">
      <w:pPr>
        <w:jc w:val="both"/>
      </w:pPr>
      <w:r>
        <w:t>En la siguiente evaluación de gestión de riesgo se realizaron los siguientes pasos:</w:t>
      </w:r>
    </w:p>
    <w:p w:rsidR="00221747" w:rsidRDefault="00E159E4" w:rsidP="00664B88">
      <w:pPr>
        <w:jc w:val="both"/>
      </w:pPr>
      <w:r>
        <w:t xml:space="preserve">Primero </w:t>
      </w:r>
      <w:r w:rsidR="00221747" w:rsidRPr="00221747">
        <w:t xml:space="preserve"> el proceso de Identificación y Evaluación de Riesgos el cual debía  efectuarse al inicio de cada iteración del proyecto, siendo ésta una de las primeras tareas a planificar. Una vez que se realiza este proceso</w:t>
      </w:r>
      <w:r>
        <w:t xml:space="preserve">, </w:t>
      </w:r>
      <w:r w:rsidR="00221747" w:rsidRPr="00221747">
        <w:t>se identifican las categorías de riesgos (compromiso del cliente, definición del cliente, cronograma, experiencia y capacidad, duración y tamaño, legal y contractual, tecnología y Contingencia)</w:t>
      </w:r>
      <w:r>
        <w:t xml:space="preserve"> que tienen mayor impacto, esto a través de las preguntas se que encuentran en el anexo 1. Cada  pregunta </w:t>
      </w:r>
      <w:r w:rsidR="00221747">
        <w:t>tendrá una valoración posible de 0 a 3, representando 0 el menor riesgo y 3 el máximo. Cada valor aplicable a una pregunta dada será indicado con una etiqueta representativa del significado de dicha valoración.</w:t>
      </w:r>
    </w:p>
    <w:p w:rsidR="00221747" w:rsidRDefault="00221747" w:rsidP="00664B88">
      <w:pPr>
        <w:jc w:val="both"/>
      </w:pPr>
      <w:r>
        <w:t>Al finalizar la generación de los distintos cuestionarios, se procederá a la puntuación de cada pregunta, en la columna “Puntos”. De manera automática se indicará en la columna siguiente la necesidad de analizar en mayor detalle la pregunta calificada, si la misma posee una valoración igual o mayor a 2.</w:t>
      </w:r>
    </w:p>
    <w:p w:rsidR="00E159E4" w:rsidRDefault="00CC4490" w:rsidP="00664B88">
      <w:pPr>
        <w:jc w:val="both"/>
      </w:pPr>
      <w:r>
        <w:tab/>
      </w:r>
      <w:r w:rsidR="00E159E4">
        <w:t>Una vez concluida la evaluación, se obtendrá la puntuación total y el valor máximo de puntos posibles de obtener, los cuales serán colocados en la parte inferior de cada página.</w:t>
      </w:r>
    </w:p>
    <w:p w:rsidR="00E159E4" w:rsidRDefault="00CC4490" w:rsidP="00664B88">
      <w:pPr>
        <w:jc w:val="both"/>
      </w:pPr>
      <w:r>
        <w:tab/>
      </w:r>
      <w:r w:rsidR="00E159E4">
        <w:t>A continuación deberá indicarse una valoración para el impacto que este grupo de riesgos en su conjunto representa para el proyecto, siendo 5 el más alto impacto y 1 el más bajo. Una vez seleccionado este valor, se obtiene automáticamente un rating (Puntuación/Puntos Posibles x Impacto), el cual servirá para determinar en una etapa posterior el riesgo total del proyecto para la etapa actual de trabajo.</w:t>
      </w:r>
    </w:p>
    <w:p w:rsidR="00E159E4" w:rsidRDefault="00E159E4" w:rsidP="00664B88">
      <w:pPr>
        <w:jc w:val="both"/>
      </w:pPr>
      <w:r>
        <w:t>Por último, se cuenta con un espacio para indicar los comentarios que se crean necesarios.</w:t>
      </w:r>
    </w:p>
    <w:p w:rsidR="00664B88" w:rsidRDefault="00E159E4" w:rsidP="00664B88">
      <w:pPr>
        <w:jc w:val="both"/>
      </w:pPr>
      <w:r>
        <w:t xml:space="preserve">Una vez finalizada con la identificación y el análisis para </w:t>
      </w:r>
      <w:r w:rsidRPr="00A83E4C">
        <w:t>cada uno de los grupos, se obtendrá una planilla resumen en la hoja “Resumen” del mismo documento “Gestión de Riesgos, Anexo 1”. En este se presenta información acerca de las distintas</w:t>
      </w:r>
      <w:r>
        <w:t xml:space="preserve"> categorías de riesgos, su peso, impacto y rating. Obteniendo además, datos generales del análisis, conjuntamente de un gráfico tipo radial representativo de la situación.</w:t>
      </w:r>
    </w:p>
    <w:p w:rsidR="00665630" w:rsidRPr="005A4BD1" w:rsidRDefault="000334C9" w:rsidP="005A4BD1">
      <w:pPr>
        <w:pStyle w:val="Ttulo3"/>
      </w:pPr>
      <w:bookmarkStart w:id="29" w:name="_Toc56295030"/>
      <w:r w:rsidRPr="005A4BD1">
        <w:lastRenderedPageBreak/>
        <w:t>Fase de Inicio</w:t>
      </w:r>
      <w:bookmarkEnd w:id="29"/>
      <w:r w:rsidRPr="005A4BD1">
        <w:t xml:space="preserve"> </w:t>
      </w:r>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6C0279" w:rsidRPr="00C41308" w:rsidRDefault="000334C9" w:rsidP="00664B88">
      <w:pPr>
        <w:jc w:val="both"/>
      </w:pPr>
      <w:r w:rsidRPr="00C41308">
        <w:t>Al</w:t>
      </w:r>
      <w:r w:rsidR="00322600" w:rsidRPr="00C41308">
        <w:t xml:space="preserve"> principio </w:t>
      </w:r>
      <w:r w:rsidR="003B3DBF" w:rsidRPr="00C41308">
        <w:t xml:space="preserve"> no se </w:t>
      </w:r>
      <w:r w:rsidR="00664B88" w:rsidRPr="00C41308">
        <w:t>realizó</w:t>
      </w:r>
      <w:r w:rsidR="003B3DBF" w:rsidRPr="00C41308">
        <w:t xml:space="preserve"> la gestión de riesgo, ya que era uno de los objetivos a realizar  en un</w:t>
      </w:r>
      <w:r w:rsidR="001C39EF" w:rsidRPr="00C41308">
        <w:t xml:space="preserve"> periodo determinado</w:t>
      </w:r>
      <w:r w:rsidR="003B3DBF" w:rsidRPr="00C41308">
        <w:t xml:space="preserve">. Por ello y otros objetivos se tuvo que realizar otra iteración para poder </w:t>
      </w:r>
      <w:r w:rsidR="00CB08BB" w:rsidRPr="00C41308">
        <w:t>culminar con las tareas que fueron</w:t>
      </w:r>
      <w:r w:rsidR="003B3DBF" w:rsidRPr="00C41308">
        <w:t xml:space="preserve"> asignadas en </w:t>
      </w:r>
      <w:r w:rsidRPr="00C41308">
        <w:t>es</w:t>
      </w:r>
      <w:r w:rsidR="00CB08BB" w:rsidRPr="00C41308">
        <w:t>a</w:t>
      </w:r>
      <w:r w:rsidR="001C39EF" w:rsidRPr="00C41308">
        <w:t xml:space="preserve"> iteración.</w:t>
      </w:r>
      <w:r w:rsidR="00664B88">
        <w:t xml:space="preserve"> </w:t>
      </w:r>
      <w:r w:rsidRPr="00C41308">
        <w:t>Ahora bien, l</w:t>
      </w:r>
      <w:r w:rsidR="004F7675" w:rsidRPr="00C41308">
        <w:t xml:space="preserve">uego de realizar la identificación y evaluación de riesgos </w:t>
      </w:r>
      <w:r w:rsidR="006C0279" w:rsidRPr="00C41308">
        <w:t xml:space="preserve"> </w:t>
      </w:r>
      <w:r w:rsidR="004F7675" w:rsidRPr="00C41308">
        <w:t xml:space="preserve">pudimos verificar </w:t>
      </w:r>
      <w:r w:rsidRPr="00C41308">
        <w:t xml:space="preserve">aquellas categorías que tuvieron mayor impacto </w:t>
      </w:r>
      <w:r w:rsidR="003B0824" w:rsidRPr="00C41308">
        <w:t xml:space="preserve"> </w:t>
      </w:r>
      <w:r w:rsidRPr="00C41308">
        <w:t xml:space="preserve">sobre esta fase las cuales fueron la experiencia y capacidad y el cronograma, </w:t>
      </w:r>
      <w:r w:rsidR="003B0824" w:rsidRPr="00C41308">
        <w:t xml:space="preserve">ya que </w:t>
      </w:r>
      <w:r w:rsidR="00A561AF" w:rsidRPr="00C41308">
        <w:t xml:space="preserve">este tipo de proyecto no había </w:t>
      </w:r>
      <w:r w:rsidR="0084619C" w:rsidRPr="00C41308">
        <w:t xml:space="preserve">sido empleado con anterioridad y </w:t>
      </w:r>
      <w:r w:rsidR="00A561AF" w:rsidRPr="00C41308">
        <w:t>no teníamos experiencia en desarrollo de soluciones similares,</w:t>
      </w:r>
      <w:r w:rsidR="0084619C" w:rsidRPr="00C41308">
        <w:t xml:space="preserve"> una forma de reducir este riesgo era comenzar a  investigar, practicar y consultar a personas que hayan tenido experiencia y así poder disminuirlo. </w:t>
      </w:r>
      <w:r w:rsidR="00664B88">
        <w:t xml:space="preserve"> </w:t>
      </w:r>
      <w:r w:rsidRPr="00C41308">
        <w:t>E</w:t>
      </w:r>
      <w:r w:rsidR="00A561AF" w:rsidRPr="00C41308">
        <w:t>l equipo tenía poca experiencia en la metodología, si bien uno de nosotros tenía algo de</w:t>
      </w:r>
      <w:r w:rsidR="0084619C" w:rsidRPr="00C41308">
        <w:t xml:space="preserve"> conocimiento no era suficiente, entonces comenzamos hacer uso del psi y de bibliografía logrando así tener más conocimiento sobre el mismo,</w:t>
      </w:r>
      <w:r w:rsidR="004D0B42" w:rsidRPr="00C41308">
        <w:t xml:space="preserve"> además de estas dificultades </w:t>
      </w:r>
      <w:r w:rsidR="0084619C" w:rsidRPr="00C41308">
        <w:t xml:space="preserve"> </w:t>
      </w:r>
      <w:r w:rsidR="00A561AF" w:rsidRPr="00C41308">
        <w:t xml:space="preserve"> teníamos</w:t>
      </w:r>
      <w:r w:rsidR="0084619C" w:rsidRPr="00C41308">
        <w:t xml:space="preserve"> </w:t>
      </w:r>
      <w:r w:rsidR="00A561AF" w:rsidRPr="00C41308">
        <w:t>poca experiencia en el lenguaje que se iba a utilizar para el desarrollo</w:t>
      </w:r>
      <w:r w:rsidR="0084619C" w:rsidRPr="00C41308">
        <w:t>, lo que hicimos fue invertir tiempo en la adquisición de conocimientos de dicho lenguaje</w:t>
      </w:r>
      <w:r w:rsidR="008C31AF" w:rsidRPr="00C41308">
        <w:t>, consiguiendo de esta manera poder manejarlo y  alcanzar dicho objetivo.</w:t>
      </w:r>
    </w:p>
    <w:p w:rsidR="00CB4678" w:rsidRPr="00C41308" w:rsidRDefault="00E7607C" w:rsidP="00664B88">
      <w:pPr>
        <w:jc w:val="both"/>
      </w:pPr>
      <w:r w:rsidRPr="00C41308">
        <w:t>En cuanto a la categoría de cronograma</w:t>
      </w:r>
      <w:r w:rsidR="00A5541C" w:rsidRPr="00C41308">
        <w:t>,</w:t>
      </w:r>
      <w:r w:rsidRPr="00C41308">
        <w:t xml:space="preserve"> nuestro riesgo </w:t>
      </w:r>
      <w:r w:rsidR="00A5541C" w:rsidRPr="00C41308">
        <w:t>se basaba en que  contábamos con poco</w:t>
      </w:r>
      <w:r w:rsidRPr="00C41308">
        <w:t xml:space="preserve"> tiempo para la realización de las actividades, </w:t>
      </w:r>
      <w:r w:rsidR="00A5541C" w:rsidRPr="00C41308">
        <w:t>entonces para poder mitigar</w:t>
      </w:r>
      <w:r w:rsidRPr="00C41308">
        <w:t xml:space="preserve"> este riesgo lo que hicimos fue evalu</w:t>
      </w:r>
      <w:r w:rsidR="00CB4678" w:rsidRPr="00C41308">
        <w:t>ar el tiempo de cada integrante, y así poder distribuir las tareas.</w:t>
      </w:r>
    </w:p>
    <w:p w:rsidR="00E7607C" w:rsidRDefault="00CB4678" w:rsidP="00664B88">
      <w:r>
        <w:tab/>
      </w:r>
    </w:p>
    <w:p w:rsidR="00FF3E76" w:rsidRDefault="00FF3E76" w:rsidP="00664B88">
      <w:r>
        <w:rPr>
          <w:noProof/>
          <w:lang w:val="es-AR" w:eastAsia="es-AR"/>
        </w:rPr>
        <w:drawing>
          <wp:inline distT="0" distB="0" distL="0" distR="0">
            <wp:extent cx="5314950" cy="14287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1211" cy="1430433"/>
                    </a:xfrm>
                    <a:prstGeom prst="rect">
                      <a:avLst/>
                    </a:prstGeom>
                    <a:noFill/>
                    <a:ln w="9525">
                      <a:noFill/>
                      <a:miter lim="800000"/>
                      <a:headEnd/>
                      <a:tailEnd/>
                    </a:ln>
                  </pic:spPr>
                </pic:pic>
              </a:graphicData>
            </a:graphic>
          </wp:inline>
        </w:drawing>
      </w:r>
    </w:p>
    <w:p w:rsidR="00FF3E76" w:rsidRDefault="00FF3E76" w:rsidP="00664B88">
      <w:r>
        <w:rPr>
          <w:noProof/>
          <w:lang w:val="es-AR" w:eastAsia="es-AR"/>
        </w:rPr>
        <w:drawing>
          <wp:inline distT="0" distB="0" distL="0" distR="0">
            <wp:extent cx="4508205" cy="209531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531729" cy="2106243"/>
                    </a:xfrm>
                    <a:prstGeom prst="rect">
                      <a:avLst/>
                    </a:prstGeom>
                    <a:noFill/>
                    <a:ln w="9525">
                      <a:noFill/>
                      <a:miter lim="800000"/>
                      <a:headEnd/>
                      <a:tailEnd/>
                    </a:ln>
                  </pic:spPr>
                </pic:pic>
              </a:graphicData>
            </a:graphic>
          </wp:inline>
        </w:drawing>
      </w:r>
    </w:p>
    <w:p w:rsidR="00FF3E76" w:rsidRDefault="00FF3E76" w:rsidP="00664B88">
      <w:r>
        <w:rPr>
          <w:noProof/>
          <w:lang w:val="es-AR" w:eastAsia="es-AR"/>
        </w:rPr>
        <w:lastRenderedPageBreak/>
        <w:drawing>
          <wp:inline distT="0" distB="0" distL="0" distR="0">
            <wp:extent cx="5591175" cy="144780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2E53F9" w:rsidRDefault="002E53F9" w:rsidP="00F174DC">
      <w:pPr>
        <w:pStyle w:val="PSI-Normal"/>
      </w:pPr>
    </w:p>
    <w:p w:rsidR="002E53F9" w:rsidRDefault="002E53F9" w:rsidP="005A4BD1">
      <w:pPr>
        <w:pStyle w:val="PSI-Ttulo3"/>
      </w:pPr>
      <w:bookmarkStart w:id="30" w:name="_Toc56295031"/>
      <w:r w:rsidRPr="00374B2E">
        <w:t>Fase Elaboración</w:t>
      </w:r>
      <w:bookmarkEnd w:id="30"/>
      <w:r w:rsidRPr="00374B2E">
        <w:t xml:space="preserve"> </w:t>
      </w:r>
    </w:p>
    <w:p w:rsidR="00B322D1" w:rsidRDefault="00374B2E" w:rsidP="00664B88">
      <w:pPr>
        <w:jc w:val="both"/>
      </w:pPr>
      <w:r>
        <w:t xml:space="preserve">En esta fase no se </w:t>
      </w:r>
      <w:r w:rsidR="00664B88">
        <w:t>realizó</w:t>
      </w:r>
      <w:r>
        <w:t xml:space="preserve"> ningún seguimiento de riesgo, ya que los integrantes del grupo consideramos que era necesario realizar otros requerimientos más importantes en ese momento, cabe destacar que como se dijo en la fase anterior, no contábamos con el tiempo suficiente</w:t>
      </w:r>
      <w:r w:rsidR="00561156">
        <w:t>, si bien organizamos los tiem</w:t>
      </w:r>
      <w:r w:rsidR="00B322D1">
        <w:t xml:space="preserve">pos todavía no era suficiente. </w:t>
      </w:r>
    </w:p>
    <w:p w:rsidR="002E53F9" w:rsidRDefault="00B322D1" w:rsidP="00664B88">
      <w:pPr>
        <w:jc w:val="both"/>
      </w:pPr>
      <w:r>
        <w:t xml:space="preserve">En ese momento </w:t>
      </w:r>
      <w:r w:rsidR="00561156">
        <w:t xml:space="preserve">nos encontrábamos cursando </w:t>
      </w:r>
      <w:r w:rsidR="00374B2E">
        <w:t xml:space="preserve"> la materia y debíamos entregar avances cada semana</w:t>
      </w:r>
      <w:r>
        <w:t>,</w:t>
      </w:r>
      <w:r w:rsidR="00561156">
        <w:t xml:space="preserve"> logrando alcanzar los objetivo</w:t>
      </w:r>
      <w:r>
        <w:t>s más importantes y así de esta manera los tiempos eran distribuidos según la necesidad más urgente</w:t>
      </w:r>
      <w:r w:rsidR="00561156">
        <w:t>.</w:t>
      </w:r>
    </w:p>
    <w:p w:rsidR="005A4BD1" w:rsidRPr="00561156" w:rsidRDefault="00561156" w:rsidP="005A4BD1">
      <w:pPr>
        <w:pStyle w:val="PSI-Ttulo3"/>
      </w:pPr>
      <w:bookmarkStart w:id="31" w:name="_Toc56295032"/>
      <w:r w:rsidRPr="00561156">
        <w:t>Fase Construcción</w:t>
      </w:r>
      <w:bookmarkEnd w:id="31"/>
      <w:r w:rsidRPr="00561156">
        <w:t xml:space="preserve"> </w:t>
      </w:r>
    </w:p>
    <w:p w:rsidR="00A63E55" w:rsidRDefault="00A63E55" w:rsidP="005A4BD1">
      <w:pPr>
        <w:jc w:val="both"/>
      </w:pPr>
      <w:r w:rsidRPr="00221747">
        <w:t xml:space="preserve">En </w:t>
      </w:r>
      <w:r w:rsidR="00A46342">
        <w:t>esta fase de Construcción</w:t>
      </w:r>
      <w:r w:rsidR="00AB41AF">
        <w:t>, surg</w:t>
      </w:r>
      <w:r w:rsidR="00803EB5">
        <w:t>ieron más riesgos de los cuales tuvimos que utilizar  tipo</w:t>
      </w:r>
      <w:r w:rsidR="000E7D0D">
        <w:t>s</w:t>
      </w:r>
      <w:r w:rsidR="00803EB5">
        <w:t xml:space="preserve"> de estrategia</w:t>
      </w:r>
      <w:r w:rsidR="000E7D0D">
        <w:t>s</w:t>
      </w:r>
      <w:r w:rsidR="00803EB5">
        <w:t xml:space="preserve"> para poder eliminarlos, mitigarlos o realizar contingencia. </w:t>
      </w:r>
      <w:r w:rsidR="000E7D0D">
        <w:t>Básicamente</w:t>
      </w:r>
      <w:r w:rsidR="00803EB5">
        <w:t xml:space="preserve"> durante esta etapa se tuvo que utilizar tiempo p</w:t>
      </w:r>
      <w:r w:rsidR="00C614BB">
        <w:t>ara obtener conocimiento de HTML</w:t>
      </w:r>
      <w:r w:rsidR="00803EB5">
        <w:t>, CSS, JavaScrip</w:t>
      </w:r>
      <w:r w:rsidR="00C614BB">
        <w:t>t, IONIC</w:t>
      </w:r>
      <w:r w:rsidR="00803EB5">
        <w:t xml:space="preserve"> y </w:t>
      </w:r>
      <w:r w:rsidR="00C614BB">
        <w:t xml:space="preserve">PHP </w:t>
      </w:r>
      <w:r w:rsidR="00803EB5">
        <w:t>para poder trabajar con ellos</w:t>
      </w:r>
      <w:r w:rsidR="00B83070">
        <w:t xml:space="preserve"> y utilizarlos para </w:t>
      </w:r>
      <w:r w:rsidR="00803EB5">
        <w:t>la realización del proyecto</w:t>
      </w:r>
      <w:r w:rsidR="00B83070">
        <w:t>,</w:t>
      </w:r>
      <w:r w:rsidR="00803EB5">
        <w:t xml:space="preserve"> </w:t>
      </w:r>
      <w:r w:rsidR="000E7D0D">
        <w:t xml:space="preserve">de esta manera logramos mitigar </w:t>
      </w:r>
      <w:r w:rsidR="00B83070">
        <w:t>los riesgos</w:t>
      </w:r>
      <w:r w:rsidR="000E7D0D">
        <w:t xml:space="preserve"> que nos pudiera</w:t>
      </w:r>
      <w:r w:rsidR="00B83070">
        <w:t>n</w:t>
      </w:r>
      <w:r w:rsidR="000E7D0D">
        <w:t xml:space="preserve"> surgir durante el desarrollo. </w:t>
      </w:r>
    </w:p>
    <w:p w:rsidR="000E7D0D" w:rsidRDefault="000E7D0D" w:rsidP="005A4BD1">
      <w:pPr>
        <w:jc w:val="both"/>
      </w:pPr>
      <w:r>
        <w:t>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lo</w:t>
      </w:r>
      <w:r w:rsidR="00B83070">
        <w:t>s</w:t>
      </w:r>
      <w:r>
        <w:t xml:space="preserve"> </w:t>
      </w:r>
      <w:r w:rsidR="005A4BD1">
        <w:t>más</w:t>
      </w:r>
      <w:r>
        <w:t xml:space="preserve"> importante en ese momento.</w:t>
      </w:r>
    </w:p>
    <w:p w:rsidR="000E7D0D" w:rsidRDefault="000E7D0D" w:rsidP="005A4BD1">
      <w:pPr>
        <w:jc w:val="both"/>
      </w:pPr>
      <w:r>
        <w:t>Luego de un largo periodo de no seguir con el proyecto, y comenzar de nuevo hasta donde habíamos quedado surgieron nuevos riesgos</w:t>
      </w:r>
      <w:r w:rsidR="00380DB0">
        <w:t>,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sidR="00575FC4">
        <w:t>.</w:t>
      </w:r>
    </w:p>
    <w:p w:rsidR="00575FC4" w:rsidRDefault="00575FC4" w:rsidP="005A4BD1">
      <w:pPr>
        <w:jc w:val="both"/>
      </w:pPr>
      <w:r>
        <w:t>Por último, durante este periodo de construcción nos encontramos con un gran riesgo, que jamás tuvimos en cuenta, y es la pandemia</w:t>
      </w:r>
      <w:r w:rsidR="007C6F3A">
        <w:t xml:space="preserve"> (COVID-19)</w:t>
      </w:r>
      <w:r>
        <w:t xml:space="preserve"> del año 2020. Este riesgo nos </w:t>
      </w:r>
      <w:r w:rsidR="00664B88">
        <w:t>modificó</w:t>
      </w:r>
      <w:r>
        <w:t xml:space="preserve"> la manera de poder trabajar en equipo, ya que el gobierno saco un decreto que no nos permitió seguir con las reuniones presenciales. </w:t>
      </w:r>
      <w:r w:rsidR="007C6F3A">
        <w:t>Rápidamente buscamos u</w:t>
      </w:r>
      <w:r w:rsidR="00EA7E92">
        <w:t xml:space="preserve">na forma </w:t>
      </w:r>
      <w:r w:rsidR="00EA7E92">
        <w:lastRenderedPageBreak/>
        <w:t xml:space="preserve">de poder resolver esto </w:t>
      </w:r>
      <w:r w:rsidR="007C6F3A">
        <w:t xml:space="preserve"> en aquel momento y fue el utilizar el servicio de videoconferencia ZOOM, y así poder realizar reuniones virtuales de acuerdo al tiempo de cada uno. Cabe aclarar que siempre es mejor la reunión presencial</w:t>
      </w:r>
      <w:r w:rsidR="00250112">
        <w:t xml:space="preserve">, </w:t>
      </w:r>
      <w:r w:rsidR="007C6F3A">
        <w:t xml:space="preserve">el cual te permite organizarte mejor y </w:t>
      </w:r>
      <w:r w:rsidR="00250112">
        <w:t>el tiempo es manejado por el equipo.</w:t>
      </w:r>
    </w:p>
    <w:p w:rsidR="00250112" w:rsidRDefault="00250112" w:rsidP="00A61C26">
      <w:pPr>
        <w:pStyle w:val="PSI-Ttulo2"/>
        <w:outlineLvl w:val="9"/>
      </w:pPr>
    </w:p>
    <w:p w:rsidR="008109F8" w:rsidRDefault="008109F8" w:rsidP="00A61C26">
      <w:pPr>
        <w:pStyle w:val="PSI-Ttulo2"/>
        <w:outlineLvl w:val="9"/>
        <w:rPr>
          <w:highlight w:val="yellow"/>
        </w:rPr>
      </w:pPr>
      <w:r>
        <w:rPr>
          <w:noProof/>
          <w:lang w:eastAsia="es-AR"/>
        </w:rPr>
        <w:drawing>
          <wp:inline distT="0" distB="0" distL="0" distR="0">
            <wp:extent cx="5391150" cy="214312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91150" cy="2143125"/>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191125" cy="3276600"/>
            <wp:effectExtent l="19050" t="0" r="9525"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191125" cy="3276600"/>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391150" cy="112395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rsidR="00665630" w:rsidRPr="00A61C26" w:rsidRDefault="00665630" w:rsidP="00A61C26">
      <w:pPr>
        <w:pStyle w:val="Ttulo3"/>
        <w:spacing w:after="240"/>
      </w:pPr>
      <w:bookmarkStart w:id="32" w:name="_Toc56295033"/>
      <w:r w:rsidRPr="00250112">
        <w:t>Conclusión</w:t>
      </w:r>
      <w:bookmarkEnd w:id="32"/>
    </w:p>
    <w:p w:rsidR="00665630" w:rsidRDefault="00665630" w:rsidP="00A61C26">
      <w:pPr>
        <w:jc w:val="both"/>
      </w:pPr>
      <w:r w:rsidRPr="00A61C26">
        <w:t xml:space="preserve"> Durante  las fases que fuimos realizando en este proyecto iterativo e incremental, podemos decir que no siempre encontramos todos los riesgos que pudieran surgir  durante el </w:t>
      </w:r>
      <w:r w:rsidRPr="00A61C26">
        <w:lastRenderedPageBreak/>
        <w:t>desarrollo, lo que si podemos ir utilizando diferentes tipos de estrategia que no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33" w:name="_Toc56295034"/>
      <w:r>
        <w:t>Modelo de casos de uso</w:t>
      </w:r>
      <w:bookmarkEnd w:id="33"/>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UARGFlow no son considerados en este documento.  </w:t>
      </w:r>
    </w:p>
    <w:p w:rsidR="00951972" w:rsidRDefault="00951972" w:rsidP="003D577B">
      <w:pPr>
        <w:pStyle w:val="Ttulo3"/>
        <w:spacing w:after="240"/>
      </w:pPr>
      <w:bookmarkStart w:id="34" w:name="_Toc56295035"/>
      <w:r>
        <w:t>Caso de Uso 01- Ingresar al Sistema</w:t>
      </w:r>
      <w:bookmarkEnd w:id="34"/>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35" w:name="_Toc56295036"/>
      <w:r>
        <w:t>Caso de Uso 02</w:t>
      </w:r>
      <w:r w:rsidR="003D577B">
        <w:t xml:space="preserve"> </w:t>
      </w:r>
      <w:r>
        <w:t>- Importar Horario de Cursada</w:t>
      </w:r>
      <w:bookmarkEnd w:id="35"/>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validación. El usuario del sistema puede optar por guardar los datos que sean correctos o modificar el documento y repetir el proceso en caso de ser necesario. </w:t>
      </w:r>
    </w:p>
    <w:p w:rsidR="00EC030A" w:rsidRDefault="00EC030A" w:rsidP="00EC030A">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Paquetes para el actual caso de uso:</w:t>
      </w:r>
    </w:p>
    <w:p w:rsidR="00EC030A" w:rsidRDefault="00EC030A" w:rsidP="00EC030A">
      <w:pPr>
        <w:jc w:val="both"/>
      </w:pPr>
    </w:p>
    <w:p w:rsidR="00EC030A" w:rsidRDefault="00EC030A" w:rsidP="003D577B">
      <w:r>
        <w:rPr>
          <w:noProof/>
          <w:lang w:val="es-AR" w:eastAsia="es-AR"/>
        </w:rPr>
        <w:lastRenderedPageBreak/>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para el</w:t>
      </w:r>
      <w:r w:rsidR="00EC030A" w:rsidRPr="00EC030A">
        <w:rPr>
          <w:sz w:val="20"/>
        </w:rPr>
        <w:t xml:space="preserve"> Caso de </w:t>
      </w:r>
      <w:r w:rsidR="0069270C">
        <w:rPr>
          <w:sz w:val="20"/>
        </w:rPr>
        <w:t>U</w:t>
      </w:r>
      <w:r w:rsidR="00EC030A" w:rsidRPr="00EC030A">
        <w:rPr>
          <w:sz w:val="20"/>
        </w:rPr>
        <w:t>so 02</w:t>
      </w:r>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16509B" w:rsidRDefault="0016509B" w:rsidP="0016509B">
      <w:pPr>
        <w:pStyle w:val="PSI-Comentario"/>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EC030A" w:rsidRPr="0016509B" w:rsidRDefault="006656E6" w:rsidP="0016509B">
      <w:pPr>
        <w:spacing w:before="0"/>
        <w:jc w:val="center"/>
        <w:rPr>
          <w:sz w:val="20"/>
        </w:rPr>
      </w:pPr>
      <w:r>
        <w:rPr>
          <w:sz w:val="20"/>
        </w:rPr>
        <w:t xml:space="preserve">Imagen - </w:t>
      </w:r>
      <w:r w:rsidR="0016509B" w:rsidRPr="0016509B">
        <w:rPr>
          <w:sz w:val="20"/>
        </w:rPr>
        <w:t xml:space="preserve">Diagrama de secuencia </w:t>
      </w:r>
      <w:r>
        <w:rPr>
          <w:sz w:val="20"/>
        </w:rPr>
        <w:t xml:space="preserve">para el </w:t>
      </w:r>
      <w:r w:rsidR="0016509B" w:rsidRPr="0016509B">
        <w:rPr>
          <w:sz w:val="20"/>
        </w:rPr>
        <w:t>Caso de Uso 02</w:t>
      </w:r>
    </w:p>
    <w:p w:rsidR="0016509B" w:rsidRDefault="0016509B" w:rsidP="003D577B">
      <w:r>
        <w:rPr>
          <w:noProof/>
          <w:lang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9">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16509B" w:rsidRDefault="0016509B" w:rsidP="0016509B">
      <w:pPr>
        <w:spacing w:before="0"/>
        <w:jc w:val="center"/>
        <w:rPr>
          <w:sz w:val="20"/>
        </w:rPr>
      </w:pPr>
      <w:r w:rsidRPr="0016509B">
        <w:rPr>
          <w:sz w:val="20"/>
        </w:rPr>
        <w:t>Diagrama de flujo de eventos – Caso de Uso 02</w:t>
      </w:r>
    </w:p>
    <w:p w:rsidR="00951972" w:rsidRDefault="00951972" w:rsidP="003D577B">
      <w:pPr>
        <w:pStyle w:val="Ttulo3"/>
      </w:pPr>
      <w:bookmarkStart w:id="36" w:name="_Toc56295037"/>
      <w:r>
        <w:t>Caso de Uso 03</w:t>
      </w:r>
      <w:r w:rsidR="003D577B">
        <w:t xml:space="preserve"> </w:t>
      </w:r>
      <w:r>
        <w:t>- Importar Mesa de Examen</w:t>
      </w:r>
      <w:bookmarkEnd w:id="36"/>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40">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37" w:name="_Toc56295038"/>
      <w:r>
        <w:t>Caso de Uso 04</w:t>
      </w:r>
      <w:r w:rsidR="00AA73A8">
        <w:t xml:space="preserve"> </w:t>
      </w:r>
      <w:r>
        <w:t>- Buscar Horario de Cursada</w:t>
      </w:r>
      <w:bookmarkEnd w:id="37"/>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38" w:name="_Toc56295039"/>
      <w:r>
        <w:t>Caso de Uso 05</w:t>
      </w:r>
      <w:r w:rsidR="004B7C2B">
        <w:t xml:space="preserve"> </w:t>
      </w:r>
      <w:r>
        <w:t>- Buscar Mesa de Examen</w:t>
      </w:r>
      <w:bookmarkEnd w:id="38"/>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39" w:name="_Toc56295040"/>
      <w:r>
        <w:t>Caso de Uso 06</w:t>
      </w:r>
      <w:r w:rsidR="004B7C2B">
        <w:t xml:space="preserve"> </w:t>
      </w:r>
      <w:r>
        <w:t>- Modificar Horario de Cursada</w:t>
      </w:r>
      <w:bookmarkEnd w:id="39"/>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40" w:name="_Toc56295041"/>
      <w:r>
        <w:t>Caso de Uso 07</w:t>
      </w:r>
      <w:r w:rsidR="00AA73A8">
        <w:t xml:space="preserve"> </w:t>
      </w:r>
      <w:r>
        <w:t>- Modificar Mesa de Examen</w:t>
      </w:r>
      <w:bookmarkEnd w:id="40"/>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41" w:name="_Toc56295042"/>
      <w:r>
        <w:t>Caso de Uso 08</w:t>
      </w:r>
      <w:r w:rsidR="00AA73A8">
        <w:t xml:space="preserve"> </w:t>
      </w:r>
      <w:r>
        <w:t>- Crear Horarios de Cursada</w:t>
      </w:r>
      <w:bookmarkEnd w:id="41"/>
    </w:p>
    <w:p w:rsidR="00951972" w:rsidRDefault="00951972" w:rsidP="00AA73A8">
      <w:pPr>
        <w:pStyle w:val="PSI-Ttulo2"/>
        <w:outlineLvl w:val="9"/>
      </w:pPr>
      <w:r>
        <w:t>Actores del CU</w:t>
      </w:r>
    </w:p>
    <w:p w:rsidR="00951972" w:rsidRDefault="00951972" w:rsidP="00AA73A8">
      <w:pPr>
        <w:pStyle w:val="Prrafodelista"/>
        <w:numPr>
          <w:ilvl w:val="0"/>
          <w:numId w:val="11"/>
        </w:numPr>
        <w:jc w:val="both"/>
      </w:pPr>
      <w:r>
        <w:t>Administrador.</w:t>
      </w:r>
    </w:p>
    <w:p w:rsidR="00951972" w:rsidRDefault="00951972" w:rsidP="00AA73A8">
      <w:pPr>
        <w:pStyle w:val="Prrafodelista"/>
        <w:numPr>
          <w:ilvl w:val="0"/>
          <w:numId w:val="11"/>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42" w:name="_Toc56295043"/>
      <w:r>
        <w:t>Caso de Uso 09</w:t>
      </w:r>
      <w:r w:rsidR="00AA73A8">
        <w:t xml:space="preserve"> </w:t>
      </w:r>
      <w:r>
        <w:t>- Crear Mesa de Examen</w:t>
      </w:r>
      <w:bookmarkEnd w:id="42"/>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2"/>
        </w:numPr>
        <w:jc w:val="both"/>
      </w:pPr>
      <w:r>
        <w:t>Administrador.</w:t>
      </w:r>
    </w:p>
    <w:p w:rsidR="00951972" w:rsidRDefault="00951972" w:rsidP="00AA73A8">
      <w:pPr>
        <w:pStyle w:val="Prrafodelista"/>
        <w:numPr>
          <w:ilvl w:val="0"/>
          <w:numId w:val="12"/>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43" w:name="_Toc56295044"/>
      <w:r>
        <w:t>Caso de Uso 10</w:t>
      </w:r>
      <w:r w:rsidR="00AA73A8">
        <w:t xml:space="preserve"> </w:t>
      </w:r>
      <w:r>
        <w:t>- Notificar</w:t>
      </w:r>
      <w:bookmarkEnd w:id="43"/>
    </w:p>
    <w:p w:rsidR="00951972" w:rsidRDefault="00951972" w:rsidP="00AA73A8">
      <w:pPr>
        <w:pStyle w:val="PSI-Ttulo2"/>
        <w:outlineLvl w:val="9"/>
      </w:pPr>
      <w:r>
        <w:t>Actores del CU</w:t>
      </w:r>
    </w:p>
    <w:p w:rsidR="00951972" w:rsidRDefault="00951972" w:rsidP="00AA73A8">
      <w:pPr>
        <w:pStyle w:val="Prrafodelista"/>
        <w:numPr>
          <w:ilvl w:val="0"/>
          <w:numId w:val="13"/>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44" w:name="_Toc56295045"/>
      <w:r>
        <w:t>Caso de Uso 11</w:t>
      </w:r>
      <w:r w:rsidR="00AA73A8">
        <w:t xml:space="preserve"> </w:t>
      </w:r>
      <w:r>
        <w:t>- Informe de Mesa de Examen</w:t>
      </w:r>
      <w:bookmarkEnd w:id="44"/>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4"/>
        </w:numPr>
        <w:jc w:val="both"/>
      </w:pPr>
      <w:r>
        <w:t>Administrador.</w:t>
      </w:r>
    </w:p>
    <w:p w:rsidR="00951972" w:rsidRDefault="00951972" w:rsidP="00AA73A8">
      <w:pPr>
        <w:pStyle w:val="Prrafodelista"/>
        <w:numPr>
          <w:ilvl w:val="0"/>
          <w:numId w:val="14"/>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45" w:name="_Toc56295046"/>
      <w:r>
        <w:t>Caso de Uso 12</w:t>
      </w:r>
      <w:r w:rsidR="00AA73A8">
        <w:t xml:space="preserve"> </w:t>
      </w:r>
      <w:r>
        <w:t>- Informe de Horario de Cursada</w:t>
      </w:r>
      <w:bookmarkEnd w:id="45"/>
    </w:p>
    <w:p w:rsidR="00951972" w:rsidRDefault="00951972" w:rsidP="00AA73A8">
      <w:pPr>
        <w:pStyle w:val="PSI-Ttulo2"/>
        <w:outlineLvl w:val="9"/>
      </w:pPr>
      <w:r>
        <w:t>Actores del CU</w:t>
      </w:r>
    </w:p>
    <w:p w:rsidR="00951972" w:rsidRDefault="00951972" w:rsidP="00AA73A8">
      <w:pPr>
        <w:pStyle w:val="Prrafodelista"/>
        <w:numPr>
          <w:ilvl w:val="0"/>
          <w:numId w:val="15"/>
        </w:numPr>
        <w:jc w:val="both"/>
      </w:pPr>
      <w:r>
        <w:t>Administrador.</w:t>
      </w:r>
    </w:p>
    <w:p w:rsidR="00951972" w:rsidRDefault="00951972" w:rsidP="00AA73A8">
      <w:pPr>
        <w:pStyle w:val="Prrafodelista"/>
        <w:numPr>
          <w:ilvl w:val="0"/>
          <w:numId w:val="15"/>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46" w:name="_Toc56295047"/>
      <w:r>
        <w:t>Caso de Uso 13</w:t>
      </w:r>
      <w:r w:rsidR="00AA73A8">
        <w:t xml:space="preserve"> </w:t>
      </w:r>
      <w:r>
        <w:t>- Buscar Aula</w:t>
      </w:r>
      <w:bookmarkEnd w:id="46"/>
    </w:p>
    <w:p w:rsidR="00951972" w:rsidRDefault="00951972" w:rsidP="00AA73A8">
      <w:pPr>
        <w:pStyle w:val="PSI-Ttulo2"/>
        <w:outlineLvl w:val="9"/>
      </w:pPr>
      <w:r>
        <w:t>Actores del CU</w:t>
      </w:r>
    </w:p>
    <w:p w:rsidR="00951972" w:rsidRDefault="00951972" w:rsidP="00AA73A8">
      <w:pPr>
        <w:pStyle w:val="Prrafodelista"/>
        <w:numPr>
          <w:ilvl w:val="0"/>
          <w:numId w:val="16"/>
        </w:numPr>
        <w:jc w:val="both"/>
      </w:pPr>
      <w:r>
        <w:t>Administrador.</w:t>
      </w:r>
    </w:p>
    <w:p w:rsidR="00951972" w:rsidRDefault="00951972" w:rsidP="00AA73A8">
      <w:pPr>
        <w:pStyle w:val="Prrafodelista"/>
        <w:numPr>
          <w:ilvl w:val="0"/>
          <w:numId w:val="16"/>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47" w:name="_Toc56295048"/>
      <w:r>
        <w:t>Caso de Uso 14</w:t>
      </w:r>
      <w:r w:rsidR="00AA73A8">
        <w:t xml:space="preserve"> </w:t>
      </w:r>
      <w:r>
        <w:t>- Borrar Horario de Cursada</w:t>
      </w:r>
      <w:bookmarkEnd w:id="47"/>
    </w:p>
    <w:p w:rsidR="00951972" w:rsidRDefault="00951972" w:rsidP="00AA73A8">
      <w:pPr>
        <w:pStyle w:val="PSI-Ttulo2"/>
        <w:outlineLvl w:val="9"/>
      </w:pPr>
      <w:r>
        <w:t>Actores del CU</w:t>
      </w:r>
    </w:p>
    <w:p w:rsidR="00951972" w:rsidRDefault="00951972" w:rsidP="00AA73A8">
      <w:pPr>
        <w:pStyle w:val="Prrafodelista"/>
        <w:numPr>
          <w:ilvl w:val="0"/>
          <w:numId w:val="17"/>
        </w:numPr>
        <w:jc w:val="both"/>
      </w:pPr>
      <w:r>
        <w:t>Administrador.</w:t>
      </w:r>
    </w:p>
    <w:p w:rsidR="00951972" w:rsidRDefault="00951972" w:rsidP="00AA73A8">
      <w:pPr>
        <w:pStyle w:val="Prrafodelista"/>
        <w:numPr>
          <w:ilvl w:val="0"/>
          <w:numId w:val="17"/>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48" w:name="_Toc56295049"/>
      <w:r>
        <w:lastRenderedPageBreak/>
        <w:t>Caso de Uso 15- Borrar Mesa de Examen</w:t>
      </w:r>
      <w:bookmarkEnd w:id="48"/>
      <w:r>
        <w:t xml:space="preserve"> </w:t>
      </w:r>
    </w:p>
    <w:p w:rsidR="00951972" w:rsidRDefault="00951972" w:rsidP="004B7C2B">
      <w:pPr>
        <w:pStyle w:val="PSI-Ttulo2"/>
        <w:outlineLvl w:val="9"/>
      </w:pPr>
      <w:r>
        <w:t>Actores del CU</w:t>
      </w:r>
    </w:p>
    <w:p w:rsidR="00951972" w:rsidRDefault="00951972" w:rsidP="004B7C2B">
      <w:pPr>
        <w:pStyle w:val="Prrafodelista"/>
        <w:numPr>
          <w:ilvl w:val="0"/>
          <w:numId w:val="18"/>
        </w:numPr>
        <w:jc w:val="both"/>
      </w:pPr>
      <w:r>
        <w:t>Administrador.</w:t>
      </w:r>
    </w:p>
    <w:p w:rsidR="00951972" w:rsidRDefault="00951972" w:rsidP="004B7C2B">
      <w:pPr>
        <w:pStyle w:val="Prrafodelista"/>
        <w:numPr>
          <w:ilvl w:val="0"/>
          <w:numId w:val="18"/>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49" w:name="_Toc56295050"/>
      <w:r>
        <w:t>Caso de Uso 16- Modificar Aula</w:t>
      </w:r>
      <w:bookmarkEnd w:id="49"/>
    </w:p>
    <w:p w:rsidR="00951972" w:rsidRDefault="00951972" w:rsidP="003D577B">
      <w:pPr>
        <w:pStyle w:val="PSI-Ttulo2"/>
        <w:outlineLvl w:val="9"/>
      </w:pPr>
      <w:r>
        <w:t>Actores del CU</w:t>
      </w:r>
    </w:p>
    <w:p w:rsidR="00951972" w:rsidRDefault="00951972" w:rsidP="003D577B">
      <w:pPr>
        <w:pStyle w:val="Prrafodelista"/>
        <w:numPr>
          <w:ilvl w:val="0"/>
          <w:numId w:val="19"/>
        </w:numPr>
        <w:jc w:val="both"/>
      </w:pPr>
      <w:r>
        <w:t>Administrador.</w:t>
      </w:r>
    </w:p>
    <w:p w:rsidR="00951972" w:rsidRDefault="00951972" w:rsidP="003D577B">
      <w:pPr>
        <w:pStyle w:val="Prrafodelista"/>
        <w:numPr>
          <w:ilvl w:val="0"/>
          <w:numId w:val="19"/>
        </w:numPr>
        <w:jc w:val="both"/>
      </w:pPr>
      <w:r>
        <w:t>Secretaría Académica.</w:t>
      </w:r>
    </w:p>
    <w:p w:rsidR="00951972" w:rsidRDefault="00951972" w:rsidP="003D577B">
      <w:pPr>
        <w:pStyle w:val="Prrafodelista"/>
        <w:numPr>
          <w:ilvl w:val="0"/>
          <w:numId w:val="19"/>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50" w:name="_Toc56295051"/>
      <w:r>
        <w:t>Caso de Uso 17- Borrar Aula</w:t>
      </w:r>
      <w:bookmarkEnd w:id="50"/>
    </w:p>
    <w:p w:rsidR="00951972" w:rsidRDefault="00951972" w:rsidP="003D577B">
      <w:pPr>
        <w:pStyle w:val="PSI-Ttulo2"/>
        <w:outlineLvl w:val="9"/>
      </w:pPr>
      <w:r>
        <w:t>Actores del CU</w:t>
      </w:r>
    </w:p>
    <w:p w:rsidR="00951972" w:rsidRDefault="00951972" w:rsidP="003D577B">
      <w:pPr>
        <w:pStyle w:val="Prrafodelista"/>
        <w:numPr>
          <w:ilvl w:val="0"/>
          <w:numId w:val="20"/>
        </w:numPr>
        <w:jc w:val="both"/>
      </w:pPr>
      <w:r>
        <w:t>Administrador.</w:t>
      </w:r>
    </w:p>
    <w:p w:rsidR="00951972" w:rsidRDefault="00951972" w:rsidP="003D577B">
      <w:pPr>
        <w:pStyle w:val="Prrafodelista"/>
        <w:numPr>
          <w:ilvl w:val="0"/>
          <w:numId w:val="20"/>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51" w:name="_Toc56295052"/>
      <w:r>
        <w:t>Caso de Uso 18- Generar Horario de Aula</w:t>
      </w:r>
      <w:bookmarkEnd w:id="51"/>
      <w:r>
        <w:t xml:space="preserve"> </w:t>
      </w:r>
    </w:p>
    <w:p w:rsidR="00951972" w:rsidRDefault="00951972" w:rsidP="003D577B">
      <w:pPr>
        <w:pStyle w:val="PSI-Ttulo2"/>
        <w:outlineLvl w:val="9"/>
      </w:pPr>
      <w:r>
        <w:t>Actores del CU</w:t>
      </w:r>
    </w:p>
    <w:p w:rsidR="00951972" w:rsidRDefault="00951972" w:rsidP="003D577B">
      <w:pPr>
        <w:pStyle w:val="Prrafodelista"/>
        <w:numPr>
          <w:ilvl w:val="0"/>
          <w:numId w:val="21"/>
        </w:numPr>
        <w:jc w:val="both"/>
      </w:pPr>
      <w:r>
        <w:t>Administrador.</w:t>
      </w:r>
    </w:p>
    <w:p w:rsidR="00951972" w:rsidRDefault="00951972" w:rsidP="003D577B">
      <w:pPr>
        <w:pStyle w:val="Prrafodelista"/>
        <w:numPr>
          <w:ilvl w:val="0"/>
          <w:numId w:val="21"/>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52" w:name="_Toc56295053"/>
      <w:r>
        <w:lastRenderedPageBreak/>
        <w:t>Modelo de datos</w:t>
      </w:r>
      <w:bookmarkEnd w:id="52"/>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Para el desarrollo de este modelo se hicieron actividades como la detección de entidades y relaciones, generación del diagrama Entidad-Relación, creación del modelo relacional y la posterior creación de una base de datos en MySQL.</w:t>
      </w:r>
    </w:p>
    <w:p w:rsidR="00CB5758" w:rsidRDefault="00CB5758" w:rsidP="00A61C26">
      <w:pPr>
        <w:jc w:val="both"/>
      </w:pPr>
      <w:r>
        <w:t>Se debe aclarar que las imágenes que se muestran en esta sección omiten el diseño dado por UARGFlow.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43"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Diagrama Entidad-Relación (Notación de Peter Chen)</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44">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Modelo relaciones con MySQL Workbench</w:t>
      </w:r>
    </w:p>
    <w:p w:rsidR="00951972" w:rsidRDefault="00951972" w:rsidP="00951972">
      <w:pPr>
        <w:pStyle w:val="Ttulo2"/>
      </w:pPr>
      <w:bookmarkStart w:id="53" w:name="_Toc56295054"/>
      <w:r>
        <w:t>Implementación</w:t>
      </w:r>
      <w:bookmarkEnd w:id="53"/>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framework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para la aplicación se contaba con un directorio en donde se dejaba el código desarrollado para las pruebas. Cuando el desarrollador dejaba disponible el código continuaba trabajando lo que ocasionaba que el tester tuviera inconvenientes en el módulo que debía probar o incluso en otros. Esto se solucionó con la creación de tres directorios y modificando el proceso implementación-pruebas:</w:t>
      </w:r>
    </w:p>
    <w:p w:rsidR="003D4360" w:rsidRDefault="003D4360" w:rsidP="003D4360">
      <w:pPr>
        <w:pStyle w:val="Prrafodelista"/>
        <w:numPr>
          <w:ilvl w:val="0"/>
          <w:numId w:val="93"/>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3D4360">
      <w:pPr>
        <w:pStyle w:val="Prrafodelista"/>
        <w:numPr>
          <w:ilvl w:val="0"/>
          <w:numId w:val="93"/>
        </w:numPr>
        <w:ind w:left="714" w:hanging="357"/>
        <w:contextualSpacing w:val="0"/>
        <w:jc w:val="both"/>
      </w:pPr>
      <w:r>
        <w:t>Test: En esta carpeta se deja solo el código funcionando y necesario para realizar las pruebas. Este directorio se debe copiar el tester para ejecutar los casos de prueba.</w:t>
      </w:r>
    </w:p>
    <w:p w:rsidR="003D4360" w:rsidRDefault="003D4360" w:rsidP="003D4360">
      <w:pPr>
        <w:pStyle w:val="Prrafodelista"/>
        <w:numPr>
          <w:ilvl w:val="0"/>
          <w:numId w:val="93"/>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54" w:name="_Toc56295055"/>
      <w:r>
        <w:t>Pruebas</w:t>
      </w:r>
      <w:bookmarkEnd w:id="54"/>
    </w:p>
    <w:p w:rsidR="00951972" w:rsidRPr="00A61C26" w:rsidRDefault="00951972" w:rsidP="00A61C26">
      <w:pPr>
        <w:jc w:val="both"/>
      </w:pPr>
      <w:r>
        <w:t>Explicar</w:t>
      </w:r>
    </w:p>
    <w:p w:rsidR="00E75C67" w:rsidRDefault="00E75C67" w:rsidP="00080DA4">
      <w:pPr>
        <w:pStyle w:val="Ttulo1"/>
      </w:pPr>
      <w:bookmarkStart w:id="55" w:name="_Toc56295056"/>
      <w:r>
        <w:lastRenderedPageBreak/>
        <w:t>Tecnología</w:t>
      </w:r>
      <w:r w:rsidR="00080DA4">
        <w:t>s</w:t>
      </w:r>
      <w:bookmarkEnd w:id="55"/>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56" w:name="_Toc56295057"/>
      <w:r>
        <w:t>Hardware</w:t>
      </w:r>
      <w:bookmarkEnd w:id="56"/>
    </w:p>
    <w:p w:rsidR="00307965" w:rsidRDefault="001806F6" w:rsidP="001806F6">
      <w:pPr>
        <w:pStyle w:val="Ttulo3"/>
      </w:pPr>
      <w:bookmarkStart w:id="57" w:name="_Toc56295058"/>
      <w:r>
        <w:t>Oyarzo Mariela</w:t>
      </w:r>
      <w:bookmarkEnd w:id="57"/>
    </w:p>
    <w:p w:rsidR="001806F6" w:rsidRDefault="001806F6" w:rsidP="00080DA4">
      <w:pPr>
        <w:pStyle w:val="PSI-Ttulo2"/>
        <w:outlineLvl w:val="9"/>
      </w:pPr>
      <w:r>
        <w:t>Tabla</w:t>
      </w:r>
    </w:p>
    <w:p w:rsidR="001806F6" w:rsidRDefault="001806F6" w:rsidP="001806F6">
      <w:pPr>
        <w:pStyle w:val="Ttulo3"/>
      </w:pPr>
      <w:bookmarkStart w:id="58" w:name="_Toc56295059"/>
      <w:r>
        <w:t>Quiroga Sandra</w:t>
      </w:r>
      <w:bookmarkEnd w:id="58"/>
    </w:p>
    <w:p w:rsidR="001806F6" w:rsidRDefault="001806F6" w:rsidP="00080DA4">
      <w:pPr>
        <w:pStyle w:val="PSI-Ttulo2"/>
        <w:outlineLvl w:val="9"/>
      </w:pPr>
      <w:r>
        <w:t>Tabla</w:t>
      </w:r>
    </w:p>
    <w:p w:rsidR="001806F6" w:rsidRDefault="001806F6" w:rsidP="001806F6">
      <w:pPr>
        <w:pStyle w:val="Ttulo3"/>
      </w:pPr>
      <w:bookmarkStart w:id="59" w:name="_Toc56295060"/>
      <w:r>
        <w:t>Marquez Emanuel</w:t>
      </w:r>
      <w:bookmarkEnd w:id="59"/>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FFFF00"/>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mAh</w:t>
            </w:r>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300619">
              <w:rPr>
                <w:rFonts w:asciiTheme="minorHAnsi" w:hAnsiTheme="minorHAnsi" w:cstheme="minorHAnsi"/>
                <w:b w:val="0"/>
                <w:color w:val="222222"/>
                <w:sz w:val="22"/>
                <w:szCs w:val="22"/>
                <w:shd w:val="clear" w:color="auto" w:fill="FFFFFF"/>
              </w:rPr>
              <w:t>MediaTek MT6737T de cuatro núcelos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(6)play</w:t>
            </w:r>
          </w:p>
        </w:tc>
        <w:tc>
          <w:tcPr>
            <w:tcW w:w="4784" w:type="dxa"/>
            <w:shd w:val="clear" w:color="auto" w:fill="FFFF00"/>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mAh</w:t>
            </w:r>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r w:rsidR="00AC1F69" w:rsidRPr="00AC1F69">
              <w:rPr>
                <w:rFonts w:asciiTheme="minorHAnsi" w:hAnsiTheme="minorHAnsi" w:cstheme="minorHAnsi"/>
                <w:b w:val="0"/>
                <w:color w:val="000000"/>
                <w:sz w:val="22"/>
                <w:szCs w:val="22"/>
                <w:shd w:val="clear" w:color="auto" w:fill="FFFFFF"/>
              </w:rPr>
              <w:t>Snapdragon 430 (ocho núcleos 1.4GHz)</w:t>
            </w:r>
          </w:p>
          <w:p w:rsidR="00307965" w:rsidRDefault="00307965" w:rsidP="00080DA4">
            <w:pPr>
              <w:pStyle w:val="PSI-Ttulo2"/>
              <w:ind w:left="0" w:firstLine="0"/>
            </w:pPr>
          </w:p>
        </w:tc>
      </w:tr>
      <w:tr w:rsidR="00307965" w:rsidTr="001806F6">
        <w:tc>
          <w:tcPr>
            <w:tcW w:w="3579" w:type="dxa"/>
            <w:shd w:val="clear" w:color="auto" w:fill="FFFF00"/>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,000 mAh</w:t>
            </w:r>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r w:rsidRPr="00AC1F69">
              <w:rPr>
                <w:rFonts w:asciiTheme="minorHAnsi" w:hAnsiTheme="minorHAnsi" w:cstheme="minorHAnsi"/>
                <w:b w:val="0"/>
                <w:color w:val="000000"/>
                <w:sz w:val="22"/>
                <w:szCs w:val="22"/>
                <w:shd w:val="clear" w:color="auto" w:fill="FFFFFF"/>
              </w:rPr>
              <w:t xml:space="preserve">Snapdragon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1806F6">
        <w:tc>
          <w:tcPr>
            <w:tcW w:w="3579" w:type="dxa"/>
            <w:shd w:val="clear" w:color="auto" w:fill="FFFF00"/>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lastRenderedPageBreak/>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batería 3300 mAh</w:t>
            </w:r>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1.6Ghz Octa Core ARM Cortex-A53</w:t>
            </w: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Notebook  hp pavilion </w:t>
            </w:r>
          </w:p>
        </w:tc>
        <w:tc>
          <w:tcPr>
            <w:tcW w:w="4784" w:type="dxa"/>
            <w:shd w:val="clear" w:color="auto" w:fill="FFFF00"/>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1806F6">
        <w:tc>
          <w:tcPr>
            <w:tcW w:w="3579" w:type="dxa"/>
            <w:shd w:val="clear" w:color="auto" w:fill="FFFF00"/>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FFFF00"/>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Memoria Ram:</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1806F6">
        <w:tc>
          <w:tcPr>
            <w:tcW w:w="3579" w:type="dxa"/>
            <w:shd w:val="clear" w:color="auto" w:fill="FFFF00"/>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pavilion dv6</w:t>
            </w:r>
          </w:p>
        </w:tc>
        <w:tc>
          <w:tcPr>
            <w:tcW w:w="4784" w:type="dxa"/>
            <w:shd w:val="clear" w:color="auto" w:fill="FFFF00"/>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1806F6">
        <w:tc>
          <w:tcPr>
            <w:tcW w:w="3579" w:type="dxa"/>
            <w:shd w:val="clear" w:color="auto" w:fill="FFFF00"/>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shd w:val="clear" w:color="auto" w:fill="FFFF00"/>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60" w:name="_Toc56295061"/>
      <w:r>
        <w:t>Software</w:t>
      </w:r>
      <w:bookmarkEnd w:id="60"/>
    </w:p>
    <w:p w:rsidR="00821784" w:rsidRDefault="00821784" w:rsidP="00821784">
      <w:pPr>
        <w:pStyle w:val="Ttulo3"/>
      </w:pPr>
      <w:bookmarkStart w:id="61" w:name="_Toc56295062"/>
      <w:r>
        <w:t>GitHub</w:t>
      </w:r>
      <w:bookmarkEnd w:id="61"/>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62" w:name="_Toc56295063"/>
      <w:r w:rsidRPr="004A1624">
        <w:rPr>
          <w:lang w:val="es-AR"/>
        </w:rPr>
        <w:t>Google Meet</w:t>
      </w:r>
      <w:bookmarkEnd w:id="62"/>
    </w:p>
    <w:p w:rsidR="00CD765C" w:rsidRPr="004A1624" w:rsidRDefault="00CD765C" w:rsidP="00B132C1">
      <w:pPr>
        <w:shd w:val="clear" w:color="auto" w:fill="FFFF00"/>
        <w:jc w:val="both"/>
        <w:rPr>
          <w:rFonts w:cs="Arial"/>
          <w:lang w:val="es-AR"/>
        </w:rPr>
      </w:pPr>
      <w:r w:rsidRPr="004A1624">
        <w:rPr>
          <w:lang w:val="es-AR"/>
        </w:rPr>
        <w:t>Describir</w:t>
      </w:r>
    </w:p>
    <w:p w:rsidR="00821784" w:rsidRPr="004A1624" w:rsidRDefault="00821784" w:rsidP="00821784">
      <w:pPr>
        <w:pStyle w:val="Ttulo3"/>
        <w:rPr>
          <w:lang w:val="es-AR"/>
        </w:rPr>
      </w:pPr>
      <w:bookmarkStart w:id="63" w:name="_Toc56295064"/>
      <w:r w:rsidRPr="004A1624">
        <w:rPr>
          <w:lang w:val="es-AR"/>
        </w:rPr>
        <w:t>Ionic Framework</w:t>
      </w:r>
      <w:bookmarkEnd w:id="63"/>
      <w:r w:rsidRPr="004A1624">
        <w:rPr>
          <w:lang w:val="es-AR"/>
        </w:rPr>
        <w:t xml:space="preserve"> </w:t>
      </w:r>
    </w:p>
    <w:p w:rsidR="00821784" w:rsidRDefault="00821784" w:rsidP="00011D1E">
      <w:pPr>
        <w:jc w:val="both"/>
      </w:pPr>
      <w:r w:rsidRPr="00BD0D71">
        <w:t>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IOs.</w:t>
      </w:r>
    </w:p>
    <w:p w:rsidR="00F909FA" w:rsidRDefault="00F909FA" w:rsidP="00F909FA">
      <w:pPr>
        <w:pStyle w:val="Ttulo3"/>
      </w:pPr>
      <w:bookmarkStart w:id="64" w:name="_Toc56295065"/>
      <w:r>
        <w:t>Netbeans</w:t>
      </w:r>
      <w:bookmarkEnd w:id="64"/>
    </w:p>
    <w:p w:rsidR="00F909FA" w:rsidRDefault="00F909FA" w:rsidP="00011D1E">
      <w:pPr>
        <w:jc w:val="both"/>
      </w:pPr>
      <w:r w:rsidRPr="00F519D8">
        <w:t>Es un entorno de desarrollo integrado libre, hecho principalmente para el lenguaje de programación Java. Existe además un número importante de módulos para extenderlo. NetBeans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65" w:name="_Toc56295066"/>
      <w:r>
        <w:lastRenderedPageBreak/>
        <w:t>Taiga</w:t>
      </w:r>
      <w:bookmarkEnd w:id="65"/>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r w:rsidRPr="006B3EF6">
        <w:t>Scrum</w:t>
      </w:r>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El trabajo acumulado del producto es lo que finalmente se entregará, ordenado en la secuencia en la que se debe entregar. Los pedidos acumulados de productos se dividen en fragmentos manejables y ejecutables llamados sprints.</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r w:rsidRPr="006B3EF6">
        <w:rPr>
          <w:b/>
        </w:rPr>
        <w:t>Kanban</w:t>
      </w:r>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Una tarjeta kanban es como una tarjeta de índice o una nota post-it que detalla cada tarea (o historia de usuario) en un proyecto que debe completarse. El tablero Kanban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66" w:name="_Toc44260066"/>
      <w:bookmarkStart w:id="67" w:name="_Toc56295067"/>
      <w:r w:rsidR="00196891" w:rsidRPr="00196891">
        <w:t>Tortoise</w:t>
      </w:r>
      <w:r w:rsidRPr="00196891">
        <w:t xml:space="preserve"> SVN</w:t>
      </w:r>
      <w:bookmarkEnd w:id="66"/>
      <w:r w:rsidRPr="00196891">
        <w:t>:</w:t>
      </w:r>
      <w:bookmarkEnd w:id="67"/>
    </w:p>
    <w:p w:rsidR="00F909FA" w:rsidRPr="00BD0D71" w:rsidRDefault="00196891" w:rsidP="00196891">
      <w:pPr>
        <w:jc w:val="both"/>
      </w:pPr>
      <w:r>
        <w:t>E</w:t>
      </w:r>
      <w:r w:rsidR="00F909FA" w:rsidRPr="00BD0D71">
        <w:t>s un cliente Apache Subversion, implementado como una extensión de shell de Windows. Es intuitivo y fácil de usar, ya que no requiere que se ejecute el cliente de línea de comandos de Subversion. Y es de uso gratuito, incluso en un entorno comercial.</w:t>
      </w:r>
    </w:p>
    <w:p w:rsidR="00F909FA" w:rsidRDefault="00F909FA" w:rsidP="00196891">
      <w:pPr>
        <w:jc w:val="both"/>
      </w:pPr>
      <w:r w:rsidRPr="00BD0D71">
        <w:t>Se hará uso de Tortoise SVN para administrar los cambios y actualizaciones del repositorio del proyecto.</w:t>
      </w:r>
    </w:p>
    <w:p w:rsidR="00CD63F5" w:rsidRPr="00CD63F5" w:rsidRDefault="00CD63F5" w:rsidP="00CD63F5">
      <w:pPr>
        <w:pStyle w:val="Ttulo3"/>
      </w:pPr>
      <w:bookmarkStart w:id="68" w:name="_Toc56295068"/>
      <w:r w:rsidRPr="00CD63F5">
        <w:t>UARGF</w:t>
      </w:r>
      <w:r w:rsidR="00296815">
        <w:t>low</w:t>
      </w:r>
      <w:bookmarkEnd w:id="68"/>
    </w:p>
    <w:p w:rsidR="00CD63F5" w:rsidRPr="00CD63F5" w:rsidRDefault="00CD63F5" w:rsidP="00CD63F5">
      <w:pPr>
        <w:jc w:val="both"/>
        <w:rPr>
          <w:rFonts w:cstheme="minorHAnsi"/>
        </w:rPr>
      </w:pPr>
      <w:r>
        <w:t>Es un framework desarrollado por alumnos y docentes de la universidad que permite adoptar el login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69" w:name="_Toc56295069"/>
      <w:r>
        <w:lastRenderedPageBreak/>
        <w:t>Visual Studio Code</w:t>
      </w:r>
      <w:bookmarkEnd w:id="69"/>
    </w:p>
    <w:p w:rsidR="00821784" w:rsidRPr="00BD0D71" w:rsidRDefault="00821784" w:rsidP="00FE7C70">
      <w:pPr>
        <w:jc w:val="both"/>
      </w:pPr>
      <w:r>
        <w:t>E</w:t>
      </w:r>
      <w:r w:rsidRPr="00BD0D71">
        <w:t>s un editor de código desarrollado por Microsoft</w:t>
      </w:r>
      <w:r>
        <w:t xml:space="preserve"> </w:t>
      </w:r>
      <w:r w:rsidRPr="00BD0D71">
        <w:t>para Windows, Linux y MacOS. Incluye soporte para la </w:t>
      </w:r>
      <w:hyperlink r:id="rId46"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7" w:tooltip="Software privativo" w:history="1">
        <w:r w:rsidRPr="00BD0D71">
          <w:t>software privativo</w:t>
        </w:r>
      </w:hyperlink>
      <w:r w:rsidRPr="00BD0D71">
        <w:t> e incluye características personalizadas por </w:t>
      </w:r>
      <w:hyperlink r:id="rId48"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Code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70" w:name="_Toc56295070"/>
      <w:r>
        <w:rPr>
          <w:sz w:val="22"/>
          <w:szCs w:val="22"/>
        </w:rPr>
        <w:t>WhatsApp</w:t>
      </w:r>
      <w:bookmarkEnd w:id="70"/>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9"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50"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51"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así como imágenes, vídeos, audios, grabaciones de audio (notas de voz), documentos, ubicaciones, contactos, gifs, así como llamadas y videollamadas con varios participantes a la vez, entre otras funciones</w:t>
      </w:r>
      <w:r w:rsidR="00821784" w:rsidRPr="00BD0D71">
        <w:t xml:space="preserve"> </w:t>
      </w:r>
    </w:p>
    <w:p w:rsidR="00CD63F5" w:rsidRPr="00CD63F5" w:rsidRDefault="00821784" w:rsidP="00CD63F5">
      <w:pPr>
        <w:pStyle w:val="Ttulo3"/>
      </w:pPr>
      <w:bookmarkStart w:id="71" w:name="_Toc44260068"/>
      <w:bookmarkStart w:id="72" w:name="_Toc56295071"/>
      <w:r w:rsidRPr="00CD63F5">
        <w:t>XAMPP</w:t>
      </w:r>
      <w:bookmarkEnd w:id="71"/>
      <w:bookmarkEnd w:id="72"/>
    </w:p>
    <w:p w:rsidR="00821784" w:rsidRPr="002F74D6" w:rsidRDefault="00CD63F5" w:rsidP="00CD63F5">
      <w:pPr>
        <w:jc w:val="both"/>
        <w:rPr>
          <w:rFonts w:cstheme="minorHAnsi"/>
          <w:b/>
        </w:rPr>
      </w:pPr>
      <w:r>
        <w:rPr>
          <w:rFonts w:cstheme="minorHAnsi"/>
          <w:b/>
        </w:rPr>
        <w:t>E</w:t>
      </w:r>
      <w:r w:rsidR="00821784" w:rsidRPr="002F74D6">
        <w:rPr>
          <w:rFonts w:cstheme="minorHAnsi"/>
        </w:rPr>
        <w:t>s una distribución de Apache completamente gratuita y fácil de instalar que contiene MariaDB,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52"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53" w:tooltip="Microsoft Windows" w:history="1">
        <w:r w:rsidRPr="002F74D6">
          <w:rPr>
            <w:rFonts w:cstheme="minorHAnsi"/>
          </w:rPr>
          <w:t>Microsoft Windows</w:t>
        </w:r>
      </w:hyperlink>
      <w:r w:rsidRPr="002F74D6">
        <w:rPr>
          <w:rFonts w:cstheme="minorHAnsi"/>
        </w:rPr>
        <w:t>, </w:t>
      </w:r>
      <w:hyperlink r:id="rId54" w:tooltip="GNU/Linux" w:history="1">
        <w:r w:rsidRPr="002F74D6">
          <w:rPr>
            <w:rFonts w:cstheme="minorHAnsi"/>
          </w:rPr>
          <w:t>GNU/Linux</w:t>
        </w:r>
      </w:hyperlink>
      <w:r w:rsidRPr="002F74D6">
        <w:rPr>
          <w:rFonts w:cstheme="minorHAnsi"/>
        </w:rPr>
        <w:t>, </w:t>
      </w:r>
      <w:hyperlink r:id="rId55" w:tooltip="Solaris (sistema operativo)" w:history="1">
        <w:r w:rsidRPr="002F74D6">
          <w:rPr>
            <w:rFonts w:cstheme="minorHAnsi"/>
          </w:rPr>
          <w:t>Solaris</w:t>
        </w:r>
      </w:hyperlink>
      <w:r w:rsidRPr="002F74D6">
        <w:rPr>
          <w:rFonts w:cstheme="minorHAnsi"/>
        </w:rPr>
        <w:t> y </w:t>
      </w:r>
      <w:hyperlink r:id="rId56"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73" w:name="_Toc56295072"/>
      <w:r w:rsidRPr="00CD63F5">
        <w:t>XDEBUG</w:t>
      </w:r>
      <w:bookmarkEnd w:id="73"/>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Generador de perfiles para detectar cuellos de botella en la aplicación. Esto se puede visualizar con una herramienta externa como KCacheGrind o WinCacheGrind.</w:t>
      </w:r>
    </w:p>
    <w:p w:rsidR="00821784" w:rsidRPr="003836CF" w:rsidRDefault="00821784" w:rsidP="00CD63F5">
      <w:pPr>
        <w:pStyle w:val="Prrafodelista"/>
        <w:numPr>
          <w:ilvl w:val="0"/>
          <w:numId w:val="4"/>
        </w:numPr>
        <w:ind w:left="714" w:hanging="357"/>
        <w:contextualSpacing w:val="0"/>
        <w:jc w:val="both"/>
      </w:pPr>
      <w:r w:rsidRPr="003836CF">
        <w:t>Un depurador remoto que se puede utilizar para establecer una conexión entre XDebug de forma remota con un cliente.</w:t>
      </w:r>
    </w:p>
    <w:p w:rsidR="00821784" w:rsidRDefault="00821784" w:rsidP="00CD63F5">
      <w:pPr>
        <w:jc w:val="both"/>
      </w:pPr>
      <w:r w:rsidRPr="003836CF">
        <w:lastRenderedPageBreak/>
        <w:t>XDebug le permite al desarrollador de software romper la ejecución del código e inspeccionar todas las variables en el alcance durante una solicitud. Se puede decir que durante una sola iteración es posible encontrar problemas sin llenar el código de alertas o logs. Básicamente, ahorra una gran cantidad de tiempo al momento de rastrear problemas y ayuda a que el flujo de trabajo sea más eficiente.</w:t>
      </w:r>
    </w:p>
    <w:p w:rsidR="00821784" w:rsidRDefault="00821784" w:rsidP="00CD63F5">
      <w:pPr>
        <w:jc w:val="both"/>
      </w:pPr>
      <w:r w:rsidRPr="003836CF">
        <w:t>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XDebug permiten pausar el código en cualquier momento haciendo que el seguimiento sea mucho más sencillo.</w:t>
      </w:r>
    </w:p>
    <w:p w:rsidR="00FE7C70" w:rsidRPr="00AD04C0" w:rsidRDefault="00821784" w:rsidP="00FE7C70">
      <w:pPr>
        <w:jc w:val="both"/>
      </w:pPr>
      <w:r>
        <w:t>Para más información se debe observar el Manual de configuración de Xdebug que queda disponible en el repositorio del proyecto.</w:t>
      </w:r>
    </w:p>
    <w:p w:rsidR="00FE7C70" w:rsidRDefault="00FE7C70" w:rsidP="00FE7C70">
      <w:pPr>
        <w:pStyle w:val="Ttulo3"/>
        <w:rPr>
          <w:rFonts w:ascii="Raleway" w:hAnsi="Raleway"/>
          <w:color w:val="444444"/>
        </w:rPr>
      </w:pPr>
      <w:bookmarkStart w:id="74" w:name="_Toc56295073"/>
      <w:r>
        <w:t>Zoom</w:t>
      </w:r>
      <w:bookmarkEnd w:id="74"/>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Afortunadamente, ofrece la mejor experiencia de video, audio y pantalla inalámbrica para compartir a través de Windows, Mac, iOS, Android, Blackberry,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75" w:name="_Toc56295074"/>
      <w:r>
        <w:t>Conclusión</w:t>
      </w:r>
      <w:bookmarkEnd w:id="75"/>
    </w:p>
    <w:p w:rsidR="002A1CEA" w:rsidRDefault="002A1CEA" w:rsidP="002A1CEA">
      <w:pPr>
        <w:pStyle w:val="Ttulo2"/>
      </w:pPr>
      <w:bookmarkStart w:id="76" w:name="_Toc56295075"/>
      <w:r>
        <w:t>Experiencia personal</w:t>
      </w:r>
      <w:bookmarkEnd w:id="76"/>
    </w:p>
    <w:p w:rsidR="002A1CEA" w:rsidRDefault="002A1CEA" w:rsidP="002A1CEA">
      <w:pPr>
        <w:pStyle w:val="Ttulo3"/>
      </w:pPr>
      <w:bookmarkStart w:id="77" w:name="_Toc56295076"/>
      <w:r>
        <w:t>Oyarzo Mariela</w:t>
      </w:r>
      <w:bookmarkEnd w:id="77"/>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78" w:name="_Toc56295077"/>
      <w:r>
        <w:t>Quiroga Sandra</w:t>
      </w:r>
      <w:bookmarkEnd w:id="78"/>
    </w:p>
    <w:p w:rsidR="002A1CEA" w:rsidRDefault="002A1CEA" w:rsidP="002A1CEA">
      <w:r>
        <w:t>Texto de Sandra.</w:t>
      </w:r>
    </w:p>
    <w:p w:rsidR="002A1CEA" w:rsidRDefault="002A1CEA" w:rsidP="002A1CEA">
      <w:pPr>
        <w:pStyle w:val="Ttulo3"/>
      </w:pPr>
      <w:bookmarkStart w:id="79" w:name="_Toc56295078"/>
      <w:r>
        <w:t>Marquez Emanuel</w:t>
      </w:r>
      <w:bookmarkEnd w:id="79"/>
    </w:p>
    <w:p w:rsidR="002A1CEA" w:rsidRDefault="002A1CEA" w:rsidP="002A1CEA">
      <w:pPr>
        <w:jc w:val="both"/>
      </w:pPr>
      <w:r>
        <w:t xml:space="preserve">Durante el año 2014 había participado del grupo de desarrollo Koru encargado del proyecto ProMex.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80" w:name="_Toc56295079"/>
      <w:r>
        <w:lastRenderedPageBreak/>
        <w:t>Experiencia grupal</w:t>
      </w:r>
      <w:bookmarkEnd w:id="80"/>
    </w:p>
    <w:p w:rsidR="007F5F09" w:rsidRPr="00C7225A" w:rsidRDefault="007F5F09" w:rsidP="005C1402">
      <w:pPr>
        <w:shd w:val="clear" w:color="auto" w:fill="FFFF00"/>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5C1402">
      <w:pPr>
        <w:shd w:val="clear" w:color="auto" w:fill="FFFF00"/>
        <w:jc w:val="both"/>
        <w:rPr>
          <w:b/>
        </w:rPr>
      </w:pPr>
      <w:r w:rsidRPr="00C7225A">
        <w:t>Se ha desarrollado la cursada sin conflictos ni problemas entre los integrantes del grupo. Por el contrario, se ha generado un buen ámbito de trabajo con compañerismo.</w:t>
      </w:r>
    </w:p>
    <w:p w:rsidR="007F5F09" w:rsidRDefault="007F5F09" w:rsidP="005C1402">
      <w:pPr>
        <w:shd w:val="clear" w:color="auto" w:fill="FFFF00"/>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5C1402">
      <w:pPr>
        <w:shd w:val="clear" w:color="auto" w:fill="FFFF00"/>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5C1402">
      <w:pPr>
        <w:shd w:val="clear" w:color="auto" w:fill="FFFF00"/>
        <w:jc w:val="both"/>
        <w:rPr>
          <w:b/>
        </w:rPr>
      </w:pPr>
      <w:r w:rsidRPr="00C7225A">
        <w:t>Cada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81" w:name="_Toc56295080"/>
      <w:r w:rsidRPr="00F519D8">
        <w:t>Anexo</w:t>
      </w:r>
      <w:bookmarkEnd w:id="81"/>
    </w:p>
    <w:p w:rsidR="00E75C67" w:rsidRDefault="00B132C1" w:rsidP="00BF4F43">
      <w:pPr>
        <w:pStyle w:val="Sinespaciado"/>
        <w:jc w:val="both"/>
        <w:rPr>
          <w:shd w:val="clear" w:color="auto" w:fill="FFFFFF"/>
        </w:rPr>
      </w:pPr>
      <w:r>
        <w:rPr>
          <w:shd w:val="clear" w:color="auto" w:fill="FFFFFF"/>
        </w:rPr>
        <w:t xml:space="preserve">Durante prácticamente todo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BF4F43" w:rsidP="00BF4F43">
      <w:pPr>
        <w:pStyle w:val="Sinespaciado"/>
        <w:jc w:val="both"/>
        <w:rPr>
          <w:shd w:val="clear" w:color="auto" w:fill="FFFFFF"/>
        </w:rPr>
      </w:pPr>
    </w:p>
    <w:p w:rsidR="00BF4F43" w:rsidRDefault="00BF4F43" w:rsidP="00BF4F43">
      <w:pPr>
        <w:pStyle w:val="Sinespaciado"/>
        <w:jc w:val="both"/>
        <w:rPr>
          <w:shd w:val="clear" w:color="auto" w:fill="FFFFFF"/>
        </w:rPr>
      </w:pPr>
      <w:r>
        <w:rPr>
          <w:shd w:val="clear" w:color="auto" w:fill="FFFFFF"/>
        </w:rPr>
        <w:t>Mencionado esto, utilizamos el anexo para hacer un resumen de las reuniones más importantes que sucedieron a lo largo del proyecto</w:t>
      </w:r>
      <w:r w:rsidR="005C1402">
        <w:rPr>
          <w:shd w:val="clear" w:color="auto" w:fill="FFFFFF"/>
        </w:rPr>
        <w:t xml:space="preserve"> donde la mayoría fueron detalladas en papel</w:t>
      </w:r>
      <w:r>
        <w:rPr>
          <w:shd w:val="clear" w:color="auto" w:fill="FFFFFF"/>
        </w:rPr>
        <w:t>.</w:t>
      </w:r>
    </w:p>
    <w:p w:rsidR="005C1402" w:rsidRDefault="005C1402"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lastRenderedPageBreak/>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F6307D">
            <w:pPr>
              <w:pStyle w:val="PSI-Normal"/>
              <w:spacing w:before="240"/>
            </w:pPr>
            <w:r w:rsidRPr="00F6307D">
              <w:t>Nombre y Logo del grupo</w:t>
            </w:r>
            <w:r>
              <w:t>.</w:t>
            </w:r>
          </w:p>
          <w:p w:rsidR="00F6307D" w:rsidRPr="00F6307D" w:rsidRDefault="00F6307D" w:rsidP="00F6307D">
            <w:pPr>
              <w:pStyle w:val="PSI-Normal"/>
              <w:spacing w:before="24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F6307D">
            <w:pPr>
              <w:pStyle w:val="PSI-Normal"/>
              <w:spacing w:before="240"/>
            </w:pPr>
            <w:r w:rsidRPr="00F6307D">
              <w:t>Los integrantes del grupo buscamos alternativas, para darle un nombre tanto al grupo como al sistema, que sea significativo con el desarrollo del mismo.</w:t>
            </w:r>
          </w:p>
          <w:p w:rsidR="00F6307D" w:rsidRPr="00F6307D" w:rsidRDefault="00F6307D" w:rsidP="00F6307D">
            <w:pPr>
              <w:pStyle w:val="PSI-Normal"/>
              <w:spacing w:before="24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F6307D">
            <w:pPr>
              <w:pStyle w:val="PSI-Normal"/>
              <w:spacing w:before="240"/>
            </w:pPr>
            <w:r w:rsidRPr="00F6307D">
              <w:t>LOGO. La forma no tiene ningún significado en especial. Se ha seleccionado un color de la gama de los azules (#7fb2c3) dado que se asocia con la estabilidad, lealtad y confianza.</w:t>
            </w:r>
          </w:p>
          <w:p w:rsidR="00F6307D" w:rsidRPr="00F6307D" w:rsidRDefault="00F6307D" w:rsidP="00F6307D">
            <w:pPr>
              <w:pStyle w:val="PSI-Normal"/>
              <w:spacing w:before="24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8B77AA">
            <w:pPr>
              <w:pStyle w:val="PSI-Ttulo2"/>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8B77AA">
            <w:pPr>
              <w:pStyle w:val="PSI-Normal"/>
              <w:spacing w:before="24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B84575">
            <w:pPr>
              <w:pStyle w:val="PSI-Normal"/>
              <w:spacing w:before="240"/>
            </w:pPr>
            <w:r w:rsidRPr="00B636FD">
              <w:t>Planteamos ejemplos de prototipos de la página web. Luego un integrante del grupo se encargaba de realizarlo con el software Pencil.</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Whastapp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B84575">
            <w:pPr>
              <w:pStyle w:val="PSI-Normal"/>
              <w:spacing w:before="240"/>
            </w:pPr>
            <w:r>
              <w:t>Modelo de negocio.</w:t>
            </w:r>
          </w:p>
          <w:p w:rsidR="008B77AA" w:rsidRPr="00F6307D" w:rsidRDefault="008B77AA" w:rsidP="00B84575">
            <w:pPr>
              <w:pStyle w:val="PSI-Normal"/>
              <w:spacing w:before="240"/>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8B77AA">
            <w:pPr>
              <w:pStyle w:val="PSI-Ttulo2"/>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06/09/2017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Via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Normal"/>
            </w:pPr>
            <w:r>
              <w:t>Requerimientos de usuario.</w:t>
            </w:r>
          </w:p>
          <w:p w:rsidR="008B77AA" w:rsidRDefault="008B77AA" w:rsidP="008B77AA">
            <w:pPr>
              <w:pStyle w:val="PSI-Normal"/>
            </w:pPr>
            <w:r>
              <w:t>Actores.</w:t>
            </w:r>
          </w:p>
          <w:p w:rsidR="008B77AA" w:rsidRDefault="008B77AA" w:rsidP="008B77AA">
            <w:pPr>
              <w:pStyle w:val="PSI-Normal"/>
            </w:pPr>
            <w:r>
              <w:t>Casos de uso.</w:t>
            </w:r>
          </w:p>
          <w:p w:rsidR="008B77AA" w:rsidRPr="00F6307D" w:rsidRDefault="008B77AA" w:rsidP="008B77AA">
            <w:pPr>
              <w:pStyle w:val="PSI-Normal"/>
            </w:pPr>
            <w:r>
              <w:t>Diagramas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pStyle w:val="PSI-Ttulo2"/>
              <w:jc w:val="both"/>
              <w:rPr>
                <w:b w:val="0"/>
                <w:color w:val="auto"/>
                <w:sz w:val="22"/>
                <w:szCs w:val="22"/>
              </w:rPr>
            </w:pPr>
            <w:r w:rsidRPr="009201F0">
              <w:rPr>
                <w:b w:val="0"/>
                <w:color w:val="auto"/>
                <w:sz w:val="22"/>
                <w:szCs w:val="22"/>
              </w:rPr>
              <w:t>Posibles requerimientos de usuario</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Pr>
                <w:rFonts w:asciiTheme="minorHAnsi" w:hAnsiTheme="minorHAnsi" w:cstheme="minorHAnsi"/>
                <w:b w:val="0"/>
                <w:color w:val="auto"/>
                <w:sz w:val="22"/>
                <w:szCs w:val="22"/>
                <w:lang w:val="es-US"/>
              </w:rPr>
              <w:t>Administrar usuarios</w:t>
            </w:r>
            <w:r w:rsidRPr="000D5EF8">
              <w:rPr>
                <w:rFonts w:asciiTheme="minorHAnsi" w:hAnsiTheme="minorHAnsi" w:cstheme="minorHAnsi"/>
                <w:b w:val="0"/>
                <w:color w:val="auto"/>
                <w:sz w:val="22"/>
                <w:szCs w:val="22"/>
                <w:lang w:val="es-US"/>
              </w:rPr>
              <w:t>.</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roles.</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permisos.</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horarios de cursada.</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mesas de examen.</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aula.</w:t>
            </w:r>
          </w:p>
          <w:p w:rsidR="00D8388E" w:rsidRPr="00D8388E"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carrera.</w:t>
            </w:r>
          </w:p>
          <w:p w:rsidR="00D8388E" w:rsidRPr="000D5EF8" w:rsidRDefault="00D8388E" w:rsidP="00D8388E">
            <w:pPr>
              <w:pStyle w:val="PSI-Ttulo2"/>
              <w:ind w:left="1083" w:firstLine="0"/>
              <w:rPr>
                <w:rFonts w:asciiTheme="minorHAnsi" w:hAnsiTheme="minorHAnsi" w:cstheme="minorHAnsi"/>
                <w:b w:val="0"/>
                <w:color w:val="auto"/>
                <w:sz w:val="22"/>
                <w:szCs w:val="22"/>
              </w:rPr>
            </w:pPr>
          </w:p>
          <w:p w:rsidR="00D8388E" w:rsidRDefault="00D8388E" w:rsidP="00D8388E">
            <w:pPr>
              <w:pStyle w:val="PSI-Ttulo2"/>
              <w:rPr>
                <w:rFonts w:asciiTheme="minorHAnsi" w:hAnsiTheme="minorHAnsi" w:cstheme="minorHAnsi"/>
                <w:b w:val="0"/>
                <w:color w:val="auto"/>
                <w:sz w:val="22"/>
                <w:szCs w:val="22"/>
                <w:lang w:val="es-US"/>
              </w:rPr>
            </w:pPr>
            <w:r w:rsidRPr="000D5EF8">
              <w:rPr>
                <w:rFonts w:asciiTheme="minorHAnsi" w:hAnsiTheme="minorHAnsi" w:cstheme="minorHAnsi"/>
                <w:b w:val="0"/>
                <w:color w:val="auto"/>
                <w:sz w:val="22"/>
                <w:szCs w:val="22"/>
                <w:lang w:val="es-US"/>
              </w:rPr>
              <w:t xml:space="preserve">El personal de secretaria académica, debe poder ingresar al sistema, mediante un correo institucional. Ej: </w:t>
            </w:r>
            <w:hyperlink r:id="rId57" w:history="1">
              <w:r w:rsidRPr="00BE339F">
                <w:rPr>
                  <w:rStyle w:val="Hipervnculo"/>
                  <w:rFonts w:asciiTheme="minorHAnsi" w:hAnsiTheme="minorHAnsi" w:cstheme="minorHAnsi"/>
                  <w:b w:val="0"/>
                  <w:sz w:val="22"/>
                  <w:szCs w:val="22"/>
                  <w:lang w:val="es-US"/>
                </w:rPr>
                <w:t>nombre@unpauarg.edu.ar</w:t>
              </w:r>
            </w:hyperlink>
          </w:p>
          <w:p w:rsidR="00D8388E" w:rsidRDefault="00D8388E" w:rsidP="00D8388E">
            <w:pPr>
              <w:pStyle w:val="PSI-Ttulo2"/>
              <w:rPr>
                <w:b w:val="0"/>
                <w:color w:val="auto"/>
                <w:sz w:val="22"/>
                <w:szCs w:val="22"/>
              </w:rPr>
            </w:pPr>
          </w:p>
          <w:p w:rsidR="00D8388E" w:rsidRPr="009A45D1" w:rsidRDefault="00D8388E" w:rsidP="00D8388E">
            <w:pPr>
              <w:pStyle w:val="PSI-Ttulo2"/>
              <w:rPr>
                <w:rFonts w:asciiTheme="minorHAnsi" w:hAnsiTheme="minorHAnsi" w:cstheme="minorHAnsi"/>
                <w:b w:val="0"/>
                <w:color w:val="auto"/>
                <w:sz w:val="22"/>
                <w:szCs w:val="22"/>
              </w:rPr>
            </w:pPr>
            <w:r w:rsidRPr="009201F0">
              <w:rPr>
                <w:b w:val="0"/>
                <w:color w:val="auto"/>
                <w:sz w:val="22"/>
                <w:szCs w:val="22"/>
              </w:rPr>
              <w:t>Posibles actores</w:t>
            </w:r>
            <w:r>
              <w:rPr>
                <w:color w:val="auto"/>
              </w:rPr>
              <w:t>:</w:t>
            </w:r>
          </w:p>
          <w:p w:rsidR="00D8388E" w:rsidRPr="00073694" w:rsidRDefault="00D8388E" w:rsidP="00D8388E">
            <w:pPr>
              <w:pStyle w:val="PSI-Ttulo2"/>
              <w:numPr>
                <w:ilvl w:val="0"/>
                <w:numId w:val="45"/>
              </w:numPr>
              <w:rPr>
                <w:rFonts w:asciiTheme="minorHAnsi" w:hAnsiTheme="minorHAnsi" w:cstheme="minorHAnsi"/>
                <w:b w:val="0"/>
                <w:color w:val="auto"/>
                <w:sz w:val="22"/>
                <w:szCs w:val="22"/>
              </w:rPr>
            </w:pPr>
            <w:r w:rsidRPr="00073694">
              <w:rPr>
                <w:rFonts w:asciiTheme="minorHAnsi" w:hAnsiTheme="minorHAnsi" w:cstheme="minorHAnsi"/>
                <w:b w:val="0"/>
                <w:color w:val="auto"/>
                <w:sz w:val="22"/>
                <w:szCs w:val="22"/>
                <w:u w:val="single"/>
                <w:lang w:val="es-US"/>
              </w:rPr>
              <w:t xml:space="preserve">Administrador: </w:t>
            </w:r>
            <w:r w:rsidRPr="00073694">
              <w:rPr>
                <w:rFonts w:asciiTheme="minorHAnsi" w:hAnsiTheme="minorHAnsi" w:cstheme="minorHAnsi"/>
                <w:b w:val="0"/>
                <w:color w:val="auto"/>
                <w:sz w:val="22"/>
                <w:szCs w:val="22"/>
              </w:rPr>
              <w:t>Encargado de administrar usuarios, roles y permisos. Tiene acceso al sistema completo</w:t>
            </w:r>
          </w:p>
          <w:p w:rsidR="00D8388E" w:rsidRPr="000D5EF8" w:rsidRDefault="00D8388E" w:rsidP="00D8388E">
            <w:pPr>
              <w:pStyle w:val="PSI-Ttulo2"/>
              <w:numPr>
                <w:ilvl w:val="0"/>
                <w:numId w:val="45"/>
              </w:numPr>
              <w:rPr>
                <w:b w:val="0"/>
                <w:color w:val="auto"/>
                <w:sz w:val="22"/>
                <w:szCs w:val="22"/>
              </w:rPr>
            </w:pPr>
            <w:r w:rsidRPr="000D5EF8">
              <w:rPr>
                <w:b w:val="0"/>
                <w:iCs/>
                <w:color w:val="auto"/>
                <w:sz w:val="22"/>
                <w:szCs w:val="22"/>
                <w:u w:val="single"/>
                <w:lang w:val="es-US"/>
              </w:rPr>
              <w:t xml:space="preserve">Secretaria Académica: </w:t>
            </w:r>
            <w:r w:rsidRPr="000D5EF8">
              <w:rPr>
                <w:b w:val="0"/>
                <w:iCs/>
                <w:color w:val="auto"/>
                <w:sz w:val="22"/>
                <w:szCs w:val="22"/>
                <w:lang w:val="es-ES"/>
              </w:rPr>
              <w:t>Encargado de administrar las cursadas y mesas de examen. Además puede acceder a los informes.</w:t>
            </w:r>
            <w:r w:rsidRPr="000D5EF8">
              <w:rPr>
                <w:b w:val="0"/>
                <w:color w:val="auto"/>
                <w:sz w:val="22"/>
                <w:szCs w:val="22"/>
                <w:lang w:val="es-US"/>
              </w:rPr>
              <w:t xml:space="preserve"> </w:t>
            </w:r>
          </w:p>
          <w:p w:rsidR="00D8388E" w:rsidRPr="000D5EF8" w:rsidRDefault="00D8388E" w:rsidP="00D8388E">
            <w:pPr>
              <w:pStyle w:val="PSI-Ttulo2"/>
              <w:numPr>
                <w:ilvl w:val="0"/>
                <w:numId w:val="45"/>
              </w:numPr>
              <w:rPr>
                <w:b w:val="0"/>
                <w:color w:val="auto"/>
                <w:sz w:val="22"/>
                <w:szCs w:val="22"/>
              </w:rPr>
            </w:pPr>
            <w:r w:rsidRPr="000D5EF8">
              <w:rPr>
                <w:b w:val="0"/>
                <w:iCs/>
                <w:color w:val="auto"/>
                <w:sz w:val="22"/>
                <w:szCs w:val="22"/>
                <w:u w:val="single"/>
                <w:lang w:val="es-US"/>
              </w:rPr>
              <w:t xml:space="preserve">Público: </w:t>
            </w:r>
            <w:r w:rsidRPr="000D5EF8">
              <w:rPr>
                <w:b w:val="0"/>
                <w:iCs/>
                <w:color w:val="auto"/>
                <w:sz w:val="22"/>
                <w:szCs w:val="22"/>
                <w:lang w:val="es-ES"/>
              </w:rPr>
              <w:t>Puede consultar horarios de cursada y mesas de examen</w:t>
            </w:r>
            <w:r>
              <w:rPr>
                <w:b w:val="0"/>
                <w:iCs/>
                <w:color w:val="auto"/>
                <w:sz w:val="22"/>
                <w:szCs w:val="22"/>
                <w:lang w:val="es-ES"/>
              </w:rPr>
              <w:t>.</w:t>
            </w:r>
            <w:r w:rsidRPr="000D5EF8">
              <w:rPr>
                <w:b w:val="0"/>
                <w:color w:val="auto"/>
                <w:sz w:val="22"/>
                <w:szCs w:val="22"/>
                <w:lang w:val="es-US"/>
              </w:rPr>
              <w:t xml:space="preserve"> </w:t>
            </w:r>
          </w:p>
          <w:p w:rsidR="00D8388E" w:rsidRPr="000D5EF8" w:rsidRDefault="00D8388E" w:rsidP="00D8388E">
            <w:pPr>
              <w:pStyle w:val="PSI-Ttulo2"/>
              <w:ind w:left="720" w:firstLine="0"/>
              <w:rPr>
                <w:color w:val="auto"/>
              </w:rPr>
            </w:pPr>
          </w:p>
          <w:p w:rsidR="00D8388E" w:rsidRDefault="00D8388E" w:rsidP="00D8388E">
            <w:pPr>
              <w:pStyle w:val="PSI-Ttulo2"/>
              <w:rPr>
                <w:color w:val="auto"/>
              </w:rPr>
            </w:pPr>
            <w:r>
              <w:rPr>
                <w:b w:val="0"/>
                <w:color w:val="auto"/>
                <w:sz w:val="22"/>
                <w:szCs w:val="22"/>
              </w:rPr>
              <w:t>Posibles casos de uso:</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Ingresar al sistema.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Cargar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Cargar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Buscar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Buscar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Modificar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Modificar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Crear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Crear mesas de examen.</w:t>
            </w:r>
          </w:p>
          <w:p w:rsidR="00D8388E" w:rsidRDefault="00D8388E" w:rsidP="00D8388E">
            <w:pPr>
              <w:pStyle w:val="PSI-Ttulo2"/>
              <w:numPr>
                <w:ilvl w:val="0"/>
                <w:numId w:val="41"/>
              </w:numPr>
              <w:rPr>
                <w:b w:val="0"/>
                <w:color w:val="auto"/>
                <w:sz w:val="22"/>
                <w:szCs w:val="22"/>
              </w:rPr>
            </w:pPr>
            <w:r w:rsidRPr="00F2073C">
              <w:rPr>
                <w:b w:val="0"/>
                <w:color w:val="auto"/>
                <w:sz w:val="22"/>
                <w:szCs w:val="22"/>
                <w:lang w:val="es-US"/>
              </w:rPr>
              <w:t>Informes  mesas de examen.</w:t>
            </w:r>
          </w:p>
          <w:p w:rsidR="00D8388E" w:rsidRPr="00F2073C" w:rsidRDefault="00D8388E" w:rsidP="00D8388E">
            <w:pPr>
              <w:pStyle w:val="PSI-Ttulo2"/>
              <w:numPr>
                <w:ilvl w:val="0"/>
                <w:numId w:val="41"/>
              </w:numPr>
              <w:rPr>
                <w:b w:val="0"/>
                <w:color w:val="auto"/>
                <w:sz w:val="22"/>
                <w:szCs w:val="22"/>
              </w:rPr>
            </w:pPr>
            <w:r w:rsidRPr="00F2073C">
              <w:rPr>
                <w:b w:val="0"/>
                <w:color w:val="auto"/>
                <w:sz w:val="22"/>
                <w:szCs w:val="22"/>
                <w:lang w:val="es-US"/>
              </w:rPr>
              <w:t>Informes  horarios de cursada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Buscar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Borrar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Modificar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Generar horarios de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Buscar carrera.</w:t>
            </w:r>
          </w:p>
          <w:p w:rsidR="00D8388E" w:rsidRDefault="00D8388E" w:rsidP="00D8388E">
            <w:pPr>
              <w:pStyle w:val="PSI-Ttulo2"/>
              <w:numPr>
                <w:ilvl w:val="0"/>
                <w:numId w:val="42"/>
              </w:numPr>
              <w:rPr>
                <w:b w:val="0"/>
                <w:color w:val="auto"/>
                <w:sz w:val="22"/>
                <w:szCs w:val="22"/>
              </w:rPr>
            </w:pPr>
            <w:r w:rsidRPr="00F2073C">
              <w:rPr>
                <w:b w:val="0"/>
                <w:color w:val="auto"/>
                <w:sz w:val="22"/>
                <w:szCs w:val="22"/>
                <w:lang w:val="es-US"/>
              </w:rPr>
              <w:t>Borrar  carrera.</w:t>
            </w:r>
          </w:p>
          <w:p w:rsidR="00D8388E" w:rsidRPr="003A77AE" w:rsidRDefault="00D8388E" w:rsidP="00D8388E">
            <w:pPr>
              <w:pStyle w:val="PSI-Ttulo2"/>
              <w:numPr>
                <w:ilvl w:val="0"/>
                <w:numId w:val="42"/>
              </w:numPr>
              <w:rPr>
                <w:b w:val="0"/>
                <w:color w:val="auto"/>
                <w:sz w:val="22"/>
                <w:szCs w:val="22"/>
              </w:rPr>
            </w:pPr>
            <w:r w:rsidRPr="003A77AE">
              <w:rPr>
                <w:b w:val="0"/>
                <w:color w:val="auto"/>
                <w:sz w:val="22"/>
                <w:szCs w:val="22"/>
                <w:lang w:val="es-US"/>
              </w:rPr>
              <w:t>Modifica carrera</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Buscar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Borra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Modificar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Buscar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Modificar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lastRenderedPageBreak/>
              <w:t>Borrar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permiso.</w:t>
            </w:r>
          </w:p>
          <w:p w:rsidR="00D8388E" w:rsidRPr="00D8388E" w:rsidRDefault="00D8388E" w:rsidP="00D8388E">
            <w:pPr>
              <w:pStyle w:val="PSI-Ttulo2"/>
              <w:numPr>
                <w:ilvl w:val="0"/>
                <w:numId w:val="43"/>
              </w:numPr>
              <w:rPr>
                <w:b w:val="0"/>
                <w:color w:val="auto"/>
                <w:sz w:val="22"/>
                <w:szCs w:val="22"/>
              </w:rPr>
            </w:pPr>
            <w:r w:rsidRPr="00F2073C">
              <w:rPr>
                <w:b w:val="0"/>
                <w:color w:val="auto"/>
                <w:sz w:val="22"/>
                <w:szCs w:val="22"/>
                <w:lang w:val="es-US"/>
              </w:rPr>
              <w:t>Buscar permiso.</w:t>
            </w:r>
          </w:p>
          <w:p w:rsidR="008B77AA" w:rsidRPr="00D8388E" w:rsidRDefault="00D8388E" w:rsidP="00D8388E">
            <w:pPr>
              <w:pStyle w:val="PSI-Ttulo2"/>
              <w:numPr>
                <w:ilvl w:val="0"/>
                <w:numId w:val="43"/>
              </w:numPr>
              <w:rPr>
                <w:b w:val="0"/>
                <w:color w:val="auto"/>
                <w:sz w:val="22"/>
                <w:szCs w:val="22"/>
              </w:rPr>
            </w:pPr>
            <w:r w:rsidRPr="00D8388E">
              <w:rPr>
                <w:color w:val="auto"/>
                <w:sz w:val="22"/>
                <w:szCs w:val="22"/>
                <w:lang w:val="es-US"/>
              </w:rPr>
              <w:t>Borrar permiso.</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D8388E" w:rsidRDefault="00D8388E" w:rsidP="00D8388E">
            <w:pPr>
              <w:pStyle w:val="PSI-Ttulo2"/>
              <w:jc w:val="both"/>
              <w:rPr>
                <w:b w:val="0"/>
                <w:color w:val="auto"/>
                <w:sz w:val="22"/>
                <w:szCs w:val="22"/>
              </w:rPr>
            </w:pPr>
            <w:r w:rsidRPr="00FD511C">
              <w:rPr>
                <w:b w:val="0"/>
                <w:color w:val="auto"/>
                <w:sz w:val="22"/>
                <w:szCs w:val="22"/>
              </w:rPr>
              <w:t>Evaluación final Fase de Inicio  Iteración 1</w:t>
            </w:r>
          </w:p>
          <w:p w:rsidR="008B77AA" w:rsidRPr="00F6307D" w:rsidRDefault="00D8388E" w:rsidP="00D8388E">
            <w:pPr>
              <w:pStyle w:val="PSI-Ttulo2"/>
              <w:jc w:val="both"/>
              <w:rPr>
                <w:b w:val="0"/>
              </w:rPr>
            </w:pPr>
            <w:r w:rsidRPr="007A3788">
              <w:rPr>
                <w:b w:val="0"/>
                <w:color w:val="auto"/>
                <w:sz w:val="22"/>
                <w:szCs w:val="22"/>
              </w:rPr>
              <w:t>Al finalizar la presente iteración se deberán haber alcanzado los siguientes objetivos</w:t>
            </w:r>
            <w:r>
              <w:rPr>
                <w:b w:val="0"/>
                <w:color w:val="auto"/>
                <w:sz w:val="22"/>
                <w:szCs w:val="22"/>
              </w:rPr>
              <w:t xml:space="preserve"> establecidos.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jc w:val="both"/>
            </w:pPr>
            <w:r>
              <w:t>Se detallan los objetivos que se han alcanzado:</w:t>
            </w:r>
          </w:p>
          <w:p w:rsidR="00D8388E" w:rsidRDefault="00D8388E" w:rsidP="00D8388E">
            <w:pPr>
              <w:pStyle w:val="PSI-Normal"/>
              <w:numPr>
                <w:ilvl w:val="0"/>
                <w:numId w:val="45"/>
              </w:numPr>
            </w:pPr>
            <w:r>
              <w:t>Redactar los planes del proyecto.</w:t>
            </w:r>
          </w:p>
          <w:p w:rsidR="00D8388E" w:rsidRDefault="00D8388E" w:rsidP="00D8388E">
            <w:pPr>
              <w:pStyle w:val="PSI-Normal"/>
              <w:numPr>
                <w:ilvl w:val="0"/>
                <w:numId w:val="45"/>
              </w:numPr>
            </w:pPr>
            <w:r>
              <w:t>Finalizar el Modelo de Negocio.</w:t>
            </w:r>
          </w:p>
          <w:p w:rsidR="00D8388E" w:rsidRDefault="00D8388E" w:rsidP="00D8388E">
            <w:pPr>
              <w:pStyle w:val="PSI-Normal"/>
              <w:numPr>
                <w:ilvl w:val="0"/>
                <w:numId w:val="45"/>
              </w:numPr>
            </w:pPr>
            <w:r>
              <w:t xml:space="preserve">Iniciar el Modelo de Casos de Uso junto con la priorización de los mismos. </w:t>
            </w:r>
          </w:p>
          <w:p w:rsidR="00D8388E" w:rsidRDefault="00D8388E" w:rsidP="00D8388E">
            <w:pPr>
              <w:pStyle w:val="PSI-Normal"/>
            </w:pPr>
          </w:p>
          <w:p w:rsidR="00D8388E" w:rsidRDefault="00D8388E" w:rsidP="00D8388E">
            <w:pPr>
              <w:pStyle w:val="PSI-Normal"/>
            </w:pPr>
            <w:r>
              <w:t>Se detallan los objetivos que no se han alcanzado:</w:t>
            </w:r>
          </w:p>
          <w:p w:rsidR="00D8388E" w:rsidRDefault="00D8388E" w:rsidP="00D8388E">
            <w:pPr>
              <w:pStyle w:val="PSI-Normal"/>
              <w:numPr>
                <w:ilvl w:val="0"/>
                <w:numId w:val="45"/>
              </w:numPr>
            </w:pPr>
            <w:r>
              <w:t>Redactar el Modelo de Visión.</w:t>
            </w:r>
          </w:p>
          <w:p w:rsidR="00D8388E" w:rsidRDefault="00D8388E" w:rsidP="00D8388E">
            <w:pPr>
              <w:pStyle w:val="PSI-Normal"/>
              <w:numPr>
                <w:ilvl w:val="0"/>
                <w:numId w:val="45"/>
              </w:numPr>
            </w:pPr>
            <w:r>
              <w:t>Redactar Especificación de Requerimientos de Software.</w:t>
            </w:r>
          </w:p>
          <w:p w:rsidR="00D8388E" w:rsidRDefault="00D8388E" w:rsidP="00D8388E">
            <w:pPr>
              <w:pStyle w:val="PSI-Normal"/>
              <w:numPr>
                <w:ilvl w:val="0"/>
                <w:numId w:val="45"/>
              </w:numPr>
            </w:pPr>
            <w:r>
              <w:t xml:space="preserve">Iniciar la Arquitectura del Sistema. </w:t>
            </w:r>
          </w:p>
          <w:p w:rsidR="00D8388E" w:rsidRDefault="00D8388E" w:rsidP="00D8388E">
            <w:pPr>
              <w:pStyle w:val="PSI-Normal"/>
              <w:numPr>
                <w:ilvl w:val="0"/>
                <w:numId w:val="45"/>
              </w:numPr>
            </w:pPr>
            <w:r>
              <w:t>Gestionar riesgos.</w:t>
            </w:r>
          </w:p>
          <w:p w:rsidR="00D8388E" w:rsidRDefault="00D8388E" w:rsidP="00D8388E">
            <w:pPr>
              <w:pStyle w:val="PSI-Normal"/>
              <w:numPr>
                <w:ilvl w:val="0"/>
                <w:numId w:val="45"/>
              </w:numPr>
            </w:pPr>
            <w:r>
              <w:t>Estimación del proyecto.</w:t>
            </w:r>
          </w:p>
          <w:p w:rsidR="00D8388E" w:rsidRDefault="00D8388E" w:rsidP="00D8388E">
            <w:pPr>
              <w:pStyle w:val="PSI-Normal"/>
            </w:pPr>
          </w:p>
          <w:p w:rsidR="008B77AA" w:rsidRPr="00F6307D" w:rsidRDefault="00D8388E" w:rsidP="00D8388E">
            <w:pPr>
              <w:pStyle w:val="PSI-Normal"/>
            </w:pPr>
            <w:r>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14/10/2017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B84575"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riesgos.</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Estimación de la iteración.</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w:t>
            </w:r>
          </w:p>
          <w:p w:rsidR="008B77AA" w:rsidRP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UARGFlow e Ionic Funcional.</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B84575" w:rsidRDefault="00B84575" w:rsidP="00B84575">
            <w:pPr>
              <w:pStyle w:val="PSI-Ttulo2"/>
              <w:jc w:val="both"/>
              <w:rPr>
                <w:b w:val="0"/>
                <w:color w:val="auto"/>
                <w:sz w:val="22"/>
                <w:szCs w:val="22"/>
              </w:rPr>
            </w:pPr>
            <w:r w:rsidRPr="00B84575">
              <w:rPr>
                <w:b w:val="0"/>
                <w:color w:val="auto"/>
                <w:sz w:val="22"/>
                <w:szCs w:val="22"/>
              </w:rPr>
              <w:t>Mostramos la Gestión de riesgos- Fase Construcción Iteración 1.</w:t>
            </w:r>
          </w:p>
          <w:p w:rsidR="00B84575" w:rsidRDefault="00B84575" w:rsidP="00B84575">
            <w:pPr>
              <w:pStyle w:val="PSI-Ttulo2"/>
              <w:jc w:val="both"/>
              <w:rPr>
                <w:b w:val="0"/>
                <w:color w:val="auto"/>
                <w:sz w:val="22"/>
                <w:szCs w:val="22"/>
              </w:rPr>
            </w:pPr>
            <w:r w:rsidRPr="00B84575">
              <w:rPr>
                <w:b w:val="0"/>
                <w:color w:val="auto"/>
                <w:sz w:val="22"/>
                <w:szCs w:val="22"/>
              </w:rPr>
              <w:t xml:space="preserve">Resumen de Riesgo con el grafico que nos permite ver cuáles son los </w:t>
            </w:r>
            <w:r>
              <w:rPr>
                <w:b w:val="0"/>
                <w:color w:val="auto"/>
                <w:sz w:val="22"/>
                <w:szCs w:val="22"/>
              </w:rPr>
              <w:t xml:space="preserve">más </w:t>
            </w:r>
            <w:r w:rsidRPr="00B84575">
              <w:rPr>
                <w:b w:val="0"/>
                <w:color w:val="auto"/>
                <w:sz w:val="22"/>
                <w:szCs w:val="22"/>
              </w:rPr>
              <w:t>importantes a tratar.</w:t>
            </w:r>
          </w:p>
          <w:p w:rsidR="00B84575" w:rsidRPr="00B84575" w:rsidRDefault="00B84575" w:rsidP="00B84575">
            <w:pPr>
              <w:pStyle w:val="PSI-Ttulo2"/>
              <w:jc w:val="both"/>
              <w:rPr>
                <w:b w:val="0"/>
                <w:color w:val="auto"/>
                <w:sz w:val="22"/>
                <w:szCs w:val="22"/>
              </w:rPr>
            </w:pPr>
            <w:r w:rsidRPr="00B84575">
              <w:rPr>
                <w:b w:val="0"/>
                <w:color w:val="auto"/>
                <w:sz w:val="22"/>
                <w:szCs w:val="22"/>
              </w:rPr>
              <w:t>Estimaciones del proyecto: 1 año y 3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Estimación 1, considerando los casos de usos realizados hasta el momento</w:t>
            </w:r>
            <w:r>
              <w:rPr>
                <w:b w:val="0"/>
                <w:color w:val="auto"/>
                <w:sz w:val="22"/>
                <w:szCs w:val="22"/>
              </w:rPr>
              <w:t xml:space="preserve">: </w:t>
            </w:r>
            <w:r w:rsidRPr="00B84575">
              <w:rPr>
                <w:b w:val="0"/>
                <w:color w:val="auto"/>
                <w:sz w:val="22"/>
                <w:szCs w:val="22"/>
              </w:rPr>
              <w:t>7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w:t>
            </w:r>
            <w:r>
              <w:rPr>
                <w:b w:val="0"/>
                <w:color w:val="auto"/>
                <w:sz w:val="22"/>
                <w:szCs w:val="22"/>
              </w:rPr>
              <w:t xml:space="preserve">stimación 2, idem a lo anterior: </w:t>
            </w:r>
            <w:r w:rsidRPr="00B84575">
              <w:rPr>
                <w:b w:val="0"/>
                <w:color w:val="auto"/>
                <w:sz w:val="22"/>
                <w:szCs w:val="22"/>
              </w:rPr>
              <w:t>3 meses y 2 semanas.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Prototipo de la App</w:t>
            </w:r>
          </w:p>
          <w:p w:rsidR="008B77AA" w:rsidRPr="00B84575" w:rsidRDefault="00B84575" w:rsidP="00B84575">
            <w:pPr>
              <w:pStyle w:val="PSI-Ttulo2"/>
              <w:jc w:val="both"/>
              <w:rPr>
                <w:b w:val="0"/>
                <w:color w:val="auto"/>
                <w:sz w:val="22"/>
                <w:szCs w:val="22"/>
              </w:rPr>
            </w:pPr>
            <w:r w:rsidRPr="00B84575">
              <w:rPr>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28/10/2017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B84575" w:rsidP="00B84575">
            <w:pPr>
              <w:pStyle w:val="PSI-Normal"/>
            </w:pPr>
            <w:r>
              <w:t>Especificación de casos de uso.</w:t>
            </w:r>
          </w:p>
          <w:p w:rsidR="00B84575" w:rsidRDefault="00B84575" w:rsidP="00B84575">
            <w:pPr>
              <w:pStyle w:val="PSI-Normal"/>
            </w:pPr>
            <w:r>
              <w:t>Modelo de datos.</w:t>
            </w:r>
          </w:p>
          <w:p w:rsidR="00B84575" w:rsidRDefault="00B84575" w:rsidP="00B84575">
            <w:pPr>
              <w:pStyle w:val="PSI-Normal"/>
            </w:pPr>
            <w:r>
              <w:t>Modelos de diseño.</w:t>
            </w:r>
          </w:p>
          <w:p w:rsidR="00B84575" w:rsidRDefault="00B84575" w:rsidP="00B84575">
            <w:pPr>
              <w:pStyle w:val="PSI-Normal"/>
            </w:pPr>
            <w:r>
              <w:t>Implementación.</w:t>
            </w:r>
          </w:p>
          <w:p w:rsidR="00B84575" w:rsidRDefault="00B84575" w:rsidP="00B84575">
            <w:pPr>
              <w:pStyle w:val="PSI-Normal"/>
            </w:pPr>
            <w:r>
              <w:t>Plan de pruebas.</w:t>
            </w:r>
          </w:p>
          <w:p w:rsidR="00B84575" w:rsidRPr="00F6307D" w:rsidRDefault="00B84575" w:rsidP="00B84575">
            <w:pPr>
              <w:pStyle w:val="PSI-Normal"/>
            </w:pPr>
            <w:r>
              <w:t>Casos de prueba.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4535E3"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Mostraremos las especificaciones  de</w:t>
            </w:r>
            <w:r>
              <w:rPr>
                <w:rFonts w:asciiTheme="minorHAnsi" w:hAnsiTheme="minorHAnsi" w:cstheme="minorHAnsi"/>
                <w:b w:val="0"/>
                <w:color w:val="auto"/>
                <w:sz w:val="22"/>
                <w:szCs w:val="22"/>
              </w:rPr>
              <w:t xml:space="preserve"> los </w:t>
            </w:r>
            <w:r w:rsidRPr="004535E3">
              <w:rPr>
                <w:rFonts w:asciiTheme="minorHAnsi" w:hAnsiTheme="minorHAnsi" w:cstheme="minorHAnsi"/>
                <w:b w:val="0"/>
                <w:color w:val="auto"/>
                <w:sz w:val="22"/>
                <w:szCs w:val="22"/>
              </w:rPr>
              <w:t xml:space="preserve"> caso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de uso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más complejos</w:t>
            </w:r>
            <w:r>
              <w:rPr>
                <w:rFonts w:asciiTheme="minorHAnsi" w:hAnsiTheme="minorHAnsi" w:cstheme="minorHAnsi"/>
                <w:b w:val="0"/>
                <w:color w:val="auto"/>
                <w:sz w:val="22"/>
                <w:szCs w:val="22"/>
              </w:rPr>
              <w:t xml:space="preserve">. </w:t>
            </w:r>
            <w:r w:rsidRPr="004535E3">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P</w:t>
            </w:r>
            <w:r w:rsidRPr="004535E3">
              <w:rPr>
                <w:rFonts w:asciiTheme="minorHAnsi" w:hAnsiTheme="minorHAnsi" w:cstheme="minorHAnsi"/>
                <w:b w:val="0"/>
                <w:color w:val="auto"/>
                <w:sz w:val="22"/>
                <w:szCs w:val="22"/>
              </w:rPr>
              <w:t>or ejemplo uno de ellos es : Importar mesas de examen</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Default="00B84575" w:rsidP="00B84575">
            <w:pPr>
              <w:pStyle w:val="PSI-Ttulo2"/>
              <w:jc w:val="both"/>
              <w:rPr>
                <w:rFonts w:asciiTheme="minorHAnsi" w:hAnsiTheme="minorHAnsi" w:cstheme="minorHAnsi"/>
                <w:b w:val="0"/>
                <w:color w:val="auto"/>
                <w:sz w:val="22"/>
                <w:szCs w:val="22"/>
                <w:highlight w:val="yellow"/>
              </w:rPr>
            </w:pPr>
          </w:p>
          <w:p w:rsidR="00B84575" w:rsidRDefault="00B84575" w:rsidP="00B84575">
            <w:pPr>
              <w:pStyle w:val="PSI-Ttulo2"/>
              <w:jc w:val="both"/>
              <w:rPr>
                <w:rFonts w:asciiTheme="minorHAnsi" w:hAnsiTheme="minorHAnsi" w:cstheme="minorHAnsi"/>
                <w:b w:val="0"/>
                <w:color w:val="auto"/>
                <w:sz w:val="22"/>
                <w:szCs w:val="22"/>
                <w:highlight w:val="yellow"/>
              </w:rPr>
            </w:pPr>
            <w:r w:rsidRPr="000D34AD">
              <w:rPr>
                <w:rFonts w:asciiTheme="minorHAnsi" w:hAnsiTheme="minorHAnsi" w:cstheme="minorHAnsi"/>
                <w:b w:val="0"/>
                <w:color w:val="auto"/>
                <w:sz w:val="22"/>
                <w:szCs w:val="22"/>
                <w:highlight w:val="yellow"/>
              </w:rPr>
              <w:t>En el Modelo de diseño hicimos visible los diagramas</w:t>
            </w:r>
            <w:r>
              <w:rPr>
                <w:rFonts w:asciiTheme="minorHAnsi" w:hAnsiTheme="minorHAnsi" w:cstheme="minorHAnsi"/>
                <w:b w:val="0"/>
                <w:color w:val="auto"/>
                <w:sz w:val="22"/>
                <w:szCs w:val="22"/>
                <w:highlight w:val="yellow"/>
              </w:rPr>
              <w:t>, el</w:t>
            </w:r>
            <w:r w:rsidRPr="000D34AD">
              <w:rPr>
                <w:rFonts w:asciiTheme="minorHAnsi" w:hAnsiTheme="minorHAnsi" w:cstheme="minorHAnsi"/>
                <w:b w:val="0"/>
                <w:color w:val="auto"/>
                <w:sz w:val="22"/>
                <w:szCs w:val="22"/>
                <w:highlight w:val="yellow"/>
              </w:rPr>
              <w:t xml:space="preserve"> de clases con sus respectivos objetos</w:t>
            </w:r>
            <w:r>
              <w:rPr>
                <w:rFonts w:asciiTheme="minorHAnsi" w:hAnsiTheme="minorHAnsi" w:cstheme="minorHAnsi"/>
                <w:b w:val="0"/>
                <w:color w:val="auto"/>
                <w:sz w:val="22"/>
                <w:szCs w:val="22"/>
                <w:highlight w:val="yellow"/>
              </w:rPr>
              <w:t xml:space="preserve"> con sus operaciones y atributos. Luego en </w:t>
            </w:r>
            <w:r w:rsidRPr="000D34AD">
              <w:rPr>
                <w:rFonts w:asciiTheme="minorHAnsi" w:hAnsiTheme="minorHAnsi" w:cstheme="minorHAnsi"/>
                <w:b w:val="0"/>
                <w:color w:val="auto"/>
                <w:sz w:val="22"/>
                <w:szCs w:val="22"/>
                <w:highlight w:val="yellow"/>
              </w:rPr>
              <w:t>el diagrama de  despliegue</w:t>
            </w:r>
            <w:r>
              <w:rPr>
                <w:rFonts w:asciiTheme="minorHAnsi" w:hAnsiTheme="minorHAnsi" w:cstheme="minorHAnsi"/>
                <w:b w:val="0"/>
                <w:color w:val="auto"/>
                <w:sz w:val="22"/>
                <w:szCs w:val="22"/>
                <w:highlight w:val="yellow"/>
              </w:rPr>
              <w:t xml:space="preserve"> (¿que ponemos?)</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E13DE7">
              <w:rPr>
                <w:rFonts w:asciiTheme="minorHAnsi" w:hAnsiTheme="minorHAnsi" w:cstheme="minorHAnsi"/>
                <w:b w:val="0"/>
                <w:color w:val="auto"/>
                <w:sz w:val="22"/>
                <w:szCs w:val="22"/>
              </w:rPr>
              <w:t>En la Implementación mostramos la estructura del proyecto.</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Pruebas: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Unitarias:</w:t>
            </w:r>
            <w:r>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rPr>
              <w:t>Comprobar el correcto funcionamiento de una unidad de código.</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Integración:</w:t>
            </w:r>
            <w:r w:rsidRPr="00E13DE7">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Funcionamiento:</w:t>
            </w:r>
            <w:r w:rsidRPr="00E13DE7">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Sistemas:</w:t>
            </w:r>
            <w:r w:rsidRPr="00E13DE7">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Aceptación:</w:t>
            </w:r>
            <w:r w:rsidRPr="00E13DE7">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Usabilidad:</w:t>
            </w:r>
            <w:r w:rsidRPr="00E13DE7">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B84575">
            <w:pPr>
              <w:pStyle w:val="PSI-Normal"/>
              <w:spacing w:before="240"/>
            </w:pPr>
            <w:r>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6E4600">
            <w:pPr>
              <w:pStyle w:val="PSI-Normal"/>
              <w:spacing w:before="24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6E4600">
            <w:pPr>
              <w:ind w:left="0" w:firstLine="0"/>
              <w:jc w:val="both"/>
            </w:pPr>
            <w:r>
              <w:t>Se detallan los objetivos que se han alcanzado:</w:t>
            </w:r>
          </w:p>
          <w:p w:rsidR="006E4600" w:rsidRDefault="006E4600" w:rsidP="006E4600">
            <w:pPr>
              <w:pStyle w:val="Prrafodelista"/>
              <w:numPr>
                <w:ilvl w:val="0"/>
                <w:numId w:val="51"/>
              </w:numPr>
              <w:spacing w:before="120" w:after="120"/>
              <w:jc w:val="both"/>
            </w:pPr>
            <w:r>
              <w:t>Finalizar implementación CU02.</w:t>
            </w:r>
          </w:p>
          <w:p w:rsidR="006E4600" w:rsidRDefault="006E4600" w:rsidP="006E4600">
            <w:pPr>
              <w:pStyle w:val="Prrafodelista"/>
              <w:numPr>
                <w:ilvl w:val="0"/>
                <w:numId w:val="51"/>
              </w:numPr>
              <w:spacing w:before="120" w:after="120"/>
              <w:jc w:val="both"/>
            </w:pPr>
            <w:r>
              <w:t>Finalizar implementación CU03.</w:t>
            </w:r>
          </w:p>
          <w:p w:rsidR="006E4600" w:rsidRDefault="006E4600" w:rsidP="006E4600">
            <w:pPr>
              <w:pStyle w:val="Prrafodelista"/>
              <w:numPr>
                <w:ilvl w:val="0"/>
                <w:numId w:val="51"/>
              </w:numPr>
              <w:spacing w:before="120" w:after="120"/>
              <w:jc w:val="both"/>
            </w:pPr>
            <w:r>
              <w:t>Finalizar implementación CU04.</w:t>
            </w:r>
          </w:p>
          <w:p w:rsidR="006E4600" w:rsidRDefault="006E4600" w:rsidP="006E4600">
            <w:pPr>
              <w:pStyle w:val="Prrafodelista"/>
              <w:numPr>
                <w:ilvl w:val="0"/>
                <w:numId w:val="51"/>
              </w:numPr>
              <w:spacing w:before="120" w:after="120"/>
              <w:jc w:val="both"/>
            </w:pPr>
            <w:r>
              <w:t>Finalizar implementación CU05.</w:t>
            </w:r>
          </w:p>
          <w:p w:rsidR="006E4600" w:rsidRDefault="006E4600" w:rsidP="006E4600">
            <w:pPr>
              <w:pStyle w:val="Prrafodelista"/>
              <w:numPr>
                <w:ilvl w:val="0"/>
                <w:numId w:val="51"/>
              </w:numPr>
              <w:spacing w:before="120" w:after="120"/>
              <w:jc w:val="both"/>
            </w:pPr>
            <w:r>
              <w:t>Ejecutar casos de prueba CU02.</w:t>
            </w:r>
          </w:p>
          <w:p w:rsidR="006E4600" w:rsidRDefault="006E4600" w:rsidP="006E4600">
            <w:pPr>
              <w:pStyle w:val="Prrafodelista"/>
              <w:numPr>
                <w:ilvl w:val="0"/>
                <w:numId w:val="51"/>
              </w:numPr>
              <w:spacing w:before="120" w:after="120"/>
              <w:jc w:val="both"/>
            </w:pPr>
            <w:r>
              <w:t>Ejecutar casos de prueba CU03.</w:t>
            </w:r>
          </w:p>
          <w:p w:rsidR="006E4600" w:rsidRDefault="006E4600" w:rsidP="006E4600">
            <w:pPr>
              <w:pStyle w:val="Prrafodelista"/>
              <w:numPr>
                <w:ilvl w:val="0"/>
                <w:numId w:val="51"/>
              </w:numPr>
              <w:spacing w:before="120" w:after="120"/>
              <w:jc w:val="both"/>
            </w:pPr>
            <w:r>
              <w:t>Ejecutar casos de prueba CU04.</w:t>
            </w:r>
          </w:p>
          <w:p w:rsidR="006E4600" w:rsidRDefault="006E4600" w:rsidP="006E4600">
            <w:pPr>
              <w:pStyle w:val="Prrafodelista"/>
              <w:numPr>
                <w:ilvl w:val="0"/>
                <w:numId w:val="51"/>
              </w:numPr>
              <w:spacing w:before="120" w:after="120"/>
              <w:jc w:val="both"/>
            </w:pPr>
            <w:r>
              <w:t>Implementar CU04 – Buscar horario de cursada (APP).</w:t>
            </w:r>
          </w:p>
          <w:p w:rsidR="006E4600" w:rsidRDefault="006E4600" w:rsidP="006E4600">
            <w:pPr>
              <w:pStyle w:val="Prrafodelista"/>
              <w:numPr>
                <w:ilvl w:val="0"/>
                <w:numId w:val="51"/>
              </w:numPr>
              <w:jc w:val="both"/>
            </w:pPr>
            <w:r>
              <w:t>Implementar CU08 – Crear horario de cursada.</w:t>
            </w:r>
          </w:p>
          <w:p w:rsidR="006E4600" w:rsidRDefault="006E4600" w:rsidP="006E4600">
            <w:pPr>
              <w:pStyle w:val="Prrafodelista"/>
              <w:numPr>
                <w:ilvl w:val="0"/>
                <w:numId w:val="51"/>
              </w:numPr>
              <w:jc w:val="both"/>
            </w:pPr>
            <w:r>
              <w:t>Implementar CU07 -  Modificar mesa de examen.</w:t>
            </w:r>
          </w:p>
          <w:p w:rsidR="006E4600" w:rsidRDefault="006E4600" w:rsidP="006E4600">
            <w:pPr>
              <w:pStyle w:val="Prrafodelista"/>
              <w:numPr>
                <w:ilvl w:val="0"/>
                <w:numId w:val="51"/>
              </w:numPr>
              <w:jc w:val="both"/>
            </w:pPr>
            <w:r>
              <w:t>CU04 – Buscar horario de cursada (APP).</w:t>
            </w:r>
          </w:p>
          <w:p w:rsidR="006E4600" w:rsidRDefault="006E4600" w:rsidP="006E4600">
            <w:pPr>
              <w:pStyle w:val="Prrafodelista"/>
              <w:numPr>
                <w:ilvl w:val="0"/>
                <w:numId w:val="51"/>
              </w:numPr>
              <w:jc w:val="both"/>
            </w:pPr>
            <w:r>
              <w:t>CU05 – Buscar mesa de examen (APP).</w:t>
            </w:r>
          </w:p>
          <w:p w:rsidR="006E4600" w:rsidRDefault="006E4600" w:rsidP="006E4600">
            <w:pPr>
              <w:jc w:val="both"/>
            </w:pPr>
          </w:p>
          <w:p w:rsidR="006E4600" w:rsidRDefault="006E4600" w:rsidP="006E4600">
            <w:pPr>
              <w:jc w:val="both"/>
            </w:pPr>
            <w:r>
              <w:t>Se detallan los objetivos que no se han alcanzado:</w:t>
            </w:r>
          </w:p>
          <w:p w:rsidR="006E4600" w:rsidRDefault="006E4600" w:rsidP="006E4600">
            <w:pPr>
              <w:pStyle w:val="Prrafodelista"/>
              <w:numPr>
                <w:ilvl w:val="0"/>
                <w:numId w:val="51"/>
              </w:numPr>
              <w:jc w:val="both"/>
            </w:pPr>
            <w:r>
              <w:t>Implementar CU06 – Modificar horario de cursada.</w:t>
            </w:r>
          </w:p>
          <w:p w:rsidR="006E4600" w:rsidRDefault="006E4600" w:rsidP="006E4600">
            <w:pPr>
              <w:pStyle w:val="Prrafodelista"/>
              <w:numPr>
                <w:ilvl w:val="0"/>
                <w:numId w:val="51"/>
              </w:numPr>
              <w:jc w:val="both"/>
            </w:pPr>
            <w:r>
              <w:t>Implementar CU08 -  Crear mesa de examen.</w:t>
            </w:r>
          </w:p>
          <w:p w:rsidR="006E4600" w:rsidRDefault="006E4600" w:rsidP="006E4600">
            <w:pPr>
              <w:pStyle w:val="Prrafodelista"/>
              <w:numPr>
                <w:ilvl w:val="0"/>
                <w:numId w:val="51"/>
              </w:numPr>
              <w:jc w:val="both"/>
            </w:pPr>
            <w:r>
              <w:t>CU06 – Modificar horario de cursada.</w:t>
            </w:r>
          </w:p>
          <w:p w:rsidR="006E4600" w:rsidRDefault="006E4600" w:rsidP="006E4600">
            <w:pPr>
              <w:pStyle w:val="Prrafodelista"/>
              <w:numPr>
                <w:ilvl w:val="0"/>
                <w:numId w:val="51"/>
              </w:numPr>
              <w:jc w:val="both"/>
            </w:pPr>
            <w:r>
              <w:t>CU07 – Modificar mesa de examen.</w:t>
            </w:r>
          </w:p>
          <w:p w:rsidR="006E4600" w:rsidRDefault="006E4600" w:rsidP="006E4600">
            <w:pPr>
              <w:pStyle w:val="Prrafodelista"/>
              <w:numPr>
                <w:ilvl w:val="0"/>
                <w:numId w:val="51"/>
              </w:numPr>
              <w:jc w:val="both"/>
            </w:pPr>
            <w:r>
              <w:t>CU08 – Crear horario de cursada.</w:t>
            </w:r>
          </w:p>
          <w:p w:rsidR="006E4600" w:rsidRDefault="006E4600" w:rsidP="006E4600">
            <w:pPr>
              <w:pStyle w:val="Prrafodelista"/>
              <w:numPr>
                <w:ilvl w:val="0"/>
                <w:numId w:val="51"/>
              </w:numPr>
              <w:jc w:val="both"/>
            </w:pPr>
            <w:r>
              <w:t>CU09 – Crear mesa de examen.</w:t>
            </w:r>
          </w:p>
          <w:p w:rsidR="006E4600" w:rsidRDefault="006E4600" w:rsidP="006E4600">
            <w:pPr>
              <w:pStyle w:val="Prrafodelista"/>
              <w:ind w:firstLine="0"/>
              <w:jc w:val="both"/>
            </w:pPr>
          </w:p>
          <w:p w:rsidR="008B77AA" w:rsidRPr="00F6307D" w:rsidRDefault="006E4600" w:rsidP="006E4600">
            <w:pPr>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Via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 xml:space="preserve">Evaluación de iteración </w:t>
            </w:r>
          </w:p>
          <w:p w:rsidR="006E4600" w:rsidRPr="002C2861" w:rsidRDefault="006E4600" w:rsidP="006E4600">
            <w:pPr>
              <w:pStyle w:val="PSI-Ttulo2"/>
              <w:jc w:val="both"/>
              <w:rPr>
                <w:b w:val="0"/>
                <w:color w:val="auto"/>
                <w:sz w:val="22"/>
                <w:szCs w:val="22"/>
              </w:rPr>
            </w:pPr>
            <w:r w:rsidRPr="002C2861">
              <w:rPr>
                <w:b w:val="0"/>
                <w:color w:val="auto"/>
                <w:sz w:val="22"/>
                <w:szCs w:val="22"/>
              </w:rPr>
              <w:t>Estimación</w:t>
            </w: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w:t>
            </w:r>
          </w:p>
          <w:p w:rsidR="006E4600" w:rsidRDefault="006E4600" w:rsidP="006E4600">
            <w:pPr>
              <w:pStyle w:val="PSI-Ttulo2"/>
              <w:jc w:val="both"/>
              <w:rPr>
                <w:b w:val="0"/>
                <w:color w:val="auto"/>
                <w:sz w:val="22"/>
                <w:szCs w:val="22"/>
              </w:rPr>
            </w:pPr>
            <w:r w:rsidRPr="002C2861">
              <w:rPr>
                <w:b w:val="0"/>
                <w:color w:val="auto"/>
                <w:sz w:val="22"/>
                <w:szCs w:val="22"/>
              </w:rPr>
              <w:t>Balance</w:t>
            </w:r>
          </w:p>
          <w:p w:rsidR="008B77AA" w:rsidRPr="006E4600" w:rsidRDefault="006E4600" w:rsidP="006E4600">
            <w:pPr>
              <w:pStyle w:val="PSI-Ttulo2"/>
              <w:jc w:val="both"/>
              <w:rPr>
                <w:b w:val="0"/>
                <w:color w:val="auto"/>
                <w:sz w:val="22"/>
                <w:szCs w:val="22"/>
              </w:rPr>
            </w:pPr>
            <w:r w:rsidRPr="002C2861">
              <w:rPr>
                <w:b w:val="0"/>
                <w:color w:val="auto"/>
                <w:sz w:val="22"/>
                <w:szCs w:val="22"/>
              </w:rPr>
              <w:t>Implementación: Pagina web y 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Evaluación de la iteración: Tareas que se realizaran según la prioridad (alta, media y baja) junto con el lapso de tiempo que se estima en cada iteración.</w:t>
            </w:r>
          </w:p>
          <w:p w:rsidR="006E4600" w:rsidRPr="002C2861" w:rsidRDefault="006E4600" w:rsidP="006E4600">
            <w:pPr>
              <w:pStyle w:val="PSI-Ttulo2"/>
              <w:jc w:val="both"/>
              <w:rPr>
                <w:b w:val="0"/>
                <w:color w:val="auto"/>
                <w:sz w:val="22"/>
                <w:szCs w:val="22"/>
              </w:rPr>
            </w:pPr>
            <w:r w:rsidRPr="002C2861">
              <w:rPr>
                <w:b w:val="0"/>
                <w:color w:val="auto"/>
                <w:sz w:val="22"/>
                <w:szCs w:val="22"/>
              </w:rPr>
              <w:t>Mostramos los objetivos que fueron alcanzados durante la iteración, al igual que aquellos que no fueron alcanzados.</w:t>
            </w:r>
          </w:p>
          <w:p w:rsidR="006E4600" w:rsidRPr="002C2861" w:rsidRDefault="006E4600" w:rsidP="006E4600">
            <w:pPr>
              <w:pStyle w:val="PSI-Ttulo2"/>
              <w:jc w:val="both"/>
              <w:rPr>
                <w:b w:val="0"/>
                <w:color w:val="auto"/>
                <w:sz w:val="22"/>
                <w:szCs w:val="22"/>
              </w:rPr>
            </w:pPr>
            <w:r w:rsidRPr="002C2861">
              <w:rPr>
                <w:b w:val="0"/>
                <w:color w:val="auto"/>
                <w:sz w:val="22"/>
                <w:szCs w:val="22"/>
              </w:rPr>
              <w:t>En la estimación hicimos una comparación de la estimación inicial del proyecto siendo este 1año y 3 meses.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2 casos de usos complejos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2 casos de uso promedio</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8 casos de uso simples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Integración de UARGFlow</w:t>
            </w:r>
          </w:p>
          <w:p w:rsidR="006E4600" w:rsidRPr="002C2861" w:rsidRDefault="006E4600" w:rsidP="006E4600">
            <w:pPr>
              <w:pStyle w:val="PSI-Ttulo2"/>
              <w:jc w:val="both"/>
              <w:rPr>
                <w:b w:val="0"/>
                <w:color w:val="auto"/>
                <w:sz w:val="22"/>
                <w:szCs w:val="22"/>
              </w:rPr>
            </w:pPr>
            <w:r w:rsidRPr="002C2861">
              <w:rPr>
                <w:b w:val="0"/>
                <w:color w:val="auto"/>
                <w:sz w:val="22"/>
                <w:szCs w:val="22"/>
              </w:rPr>
              <w:t>El tiempo utilizado durante la cursada que fue 3 meses y 1 semana.</w:t>
            </w:r>
            <w:r>
              <w:rPr>
                <w:b w:val="0"/>
                <w:color w:val="auto"/>
                <w:sz w:val="22"/>
                <w:szCs w:val="22"/>
              </w:rPr>
              <w:t xml:space="preserve"> </w:t>
            </w:r>
            <w:r w:rsidRPr="002C2861">
              <w:rPr>
                <w:b w:val="0"/>
                <w:color w:val="auto"/>
                <w:sz w:val="22"/>
                <w:szCs w:val="22"/>
              </w:rPr>
              <w:t>Entonces la estimación de trabajo restante es de 4 meses y 6 días.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En la planificación mostramos la documentación restante la cual serian: </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Manual de instalación</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Manual de usuario</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Memoria</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Actualizaciones sobre documentos actuales.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Implementación restante de los cu10 al cu18.</w:t>
            </w:r>
          </w:p>
          <w:p w:rsidR="006E4600" w:rsidRPr="002C2861" w:rsidRDefault="006E4600" w:rsidP="006E4600">
            <w:pPr>
              <w:pStyle w:val="PSI-Ttulo2"/>
              <w:jc w:val="both"/>
              <w:rPr>
                <w:b w:val="0"/>
                <w:color w:val="auto"/>
                <w:sz w:val="22"/>
                <w:szCs w:val="22"/>
              </w:rPr>
            </w:pPr>
            <w:r w:rsidRPr="002C2861">
              <w:rPr>
                <w:b w:val="0"/>
                <w:color w:val="auto"/>
                <w:sz w:val="22"/>
                <w:szCs w:val="22"/>
              </w:rPr>
              <w:t>Balance: Realizamos un balance final sobre aquellas herramientas utilizadas durante la cursada y que utilizaremos a futuro como ser  PSI, Taiga, Repositorio</w:t>
            </w:r>
            <w:r>
              <w:rPr>
                <w:b w:val="0"/>
                <w:color w:val="auto"/>
                <w:sz w:val="22"/>
                <w:szCs w:val="22"/>
              </w:rPr>
              <w:t xml:space="preserve"> Github</w:t>
            </w:r>
            <w:r w:rsidRPr="002C2861">
              <w:rPr>
                <w:b w:val="0"/>
                <w:color w:val="auto"/>
                <w:sz w:val="22"/>
                <w:szCs w:val="22"/>
              </w:rPr>
              <w:t xml:space="preserve"> y WhatsApp.</w:t>
            </w:r>
          </w:p>
          <w:p w:rsidR="006E4600" w:rsidRPr="002C2861" w:rsidRDefault="006E4600" w:rsidP="006E4600">
            <w:pPr>
              <w:pStyle w:val="PSI-Ttulo2"/>
              <w:numPr>
                <w:ilvl w:val="0"/>
                <w:numId w:val="53"/>
              </w:numPr>
              <w:jc w:val="both"/>
              <w:rPr>
                <w:b w:val="0"/>
                <w:color w:val="auto"/>
                <w:sz w:val="22"/>
                <w:szCs w:val="22"/>
              </w:rPr>
            </w:pPr>
            <w:r w:rsidRPr="002C2861">
              <w:rPr>
                <w:b w:val="0"/>
                <w:color w:val="auto"/>
                <w:sz w:val="22"/>
                <w:szCs w:val="22"/>
              </w:rPr>
              <w:t>Aspectos generales:</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Un integrante que tenía conocimiento y experiencia previa a la asig</w:t>
            </w:r>
            <w:r>
              <w:rPr>
                <w:b w:val="0"/>
                <w:color w:val="auto"/>
                <w:sz w:val="22"/>
                <w:szCs w:val="22"/>
              </w:rPr>
              <w:t>natura</w:t>
            </w:r>
            <w:r w:rsidRPr="002C2861">
              <w:rPr>
                <w:b w:val="0"/>
                <w:color w:val="auto"/>
                <w:sz w:val="22"/>
                <w:szCs w:val="22"/>
                <w:lang w:val="es-ES"/>
              </w:rPr>
              <w:t xml:space="preserve"> en la forma de trabajo y en las herramientas dispuestas por el equipo de cátedra.</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Los integrantes tuvimos un ambiente de trabajo excelente.</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Aprovechamos al máximo cada presentación de nuestros compañeros.</w:t>
            </w:r>
          </w:p>
          <w:p w:rsidR="006E4600" w:rsidRDefault="006E4600" w:rsidP="006E4600">
            <w:pPr>
              <w:pStyle w:val="PSI-Ttulo2"/>
              <w:numPr>
                <w:ilvl w:val="0"/>
                <w:numId w:val="54"/>
              </w:numPr>
              <w:jc w:val="both"/>
              <w:rPr>
                <w:b w:val="0"/>
                <w:color w:val="auto"/>
                <w:sz w:val="22"/>
                <w:szCs w:val="22"/>
              </w:rPr>
            </w:pPr>
            <w:r w:rsidRPr="002C2861">
              <w:rPr>
                <w:b w:val="0"/>
                <w:color w:val="auto"/>
                <w:sz w:val="22"/>
                <w:szCs w:val="22"/>
              </w:rPr>
              <w:t>Los profesores siempre tuvieron buena pre disposición.</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Conclusión: Cada uno de los integrantes pudo adquirir experiencia con respecto al trabajo en grupo en un software real. Se ha comprendido en forma global los conceptos aprendidos durante el desarrollo de la carrera.</w:t>
            </w:r>
          </w:p>
          <w:p w:rsidR="006E4600" w:rsidRDefault="006E4600" w:rsidP="006E4600">
            <w:pPr>
              <w:pStyle w:val="PSI-Ttulo2"/>
              <w:numPr>
                <w:ilvl w:val="0"/>
                <w:numId w:val="54"/>
              </w:numPr>
              <w:jc w:val="both"/>
              <w:rPr>
                <w:b w:val="0"/>
                <w:color w:val="auto"/>
                <w:sz w:val="22"/>
                <w:szCs w:val="22"/>
              </w:rPr>
            </w:pPr>
            <w:r w:rsidRPr="002C2861">
              <w:rPr>
                <w:b w:val="0"/>
                <w:color w:val="auto"/>
                <w:sz w:val="22"/>
                <w:szCs w:val="22"/>
              </w:rPr>
              <w:t>Se han superado las expectativas.</w:t>
            </w:r>
          </w:p>
          <w:p w:rsidR="006E4600" w:rsidRDefault="006E4600" w:rsidP="006E4600">
            <w:pPr>
              <w:pStyle w:val="PSI-Ttulo2"/>
              <w:jc w:val="both"/>
              <w:rPr>
                <w:b w:val="0"/>
                <w:color w:val="auto"/>
                <w:sz w:val="22"/>
                <w:szCs w:val="22"/>
              </w:rPr>
            </w:pPr>
          </w:p>
          <w:p w:rsidR="008B77AA" w:rsidRPr="006E4600" w:rsidRDefault="006E4600" w:rsidP="006E4600">
            <w:pPr>
              <w:pStyle w:val="PSI-Ttulo2"/>
              <w:jc w:val="both"/>
              <w:rPr>
                <w:b w:val="0"/>
                <w:color w:val="auto"/>
                <w:sz w:val="22"/>
                <w:szCs w:val="22"/>
              </w:rPr>
            </w:pPr>
            <w:r>
              <w:rPr>
                <w:b w:val="0"/>
                <w:color w:val="auto"/>
                <w:sz w:val="22"/>
                <w:szCs w:val="22"/>
              </w:rPr>
              <w:t xml:space="preserve">Se </w:t>
            </w:r>
            <w:r>
              <w:rPr>
                <w:b w:val="0"/>
                <w:color w:val="auto"/>
                <w:sz w:val="22"/>
                <w:szCs w:val="22"/>
              </w:rPr>
              <w:t>mostró</w:t>
            </w:r>
            <w:r>
              <w:rPr>
                <w:b w:val="0"/>
                <w:color w:val="auto"/>
                <w:sz w:val="22"/>
                <w:szCs w:val="22"/>
              </w:rPr>
              <w:t xml:space="preserve"> los casos de uso que fueron implementados hasta el momento, tanto de la </w:t>
            </w:r>
            <w:r>
              <w:rPr>
                <w:b w:val="0"/>
                <w:color w:val="auto"/>
                <w:sz w:val="22"/>
                <w:szCs w:val="22"/>
              </w:rPr>
              <w:t>página</w:t>
            </w:r>
            <w:r>
              <w:rPr>
                <w:b w:val="0"/>
                <w:color w:val="auto"/>
                <w:sz w:val="22"/>
                <w:szCs w:val="22"/>
              </w:rPr>
              <w:t xml:space="preserve"> web como los de la App.</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17/08/2018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6E4600" w:rsidP="006E4600">
            <w:pPr>
              <w:pStyle w:val="PSI-Normal"/>
            </w:pPr>
            <w:r>
              <w:t>Presentacion sobre la continuidad del proyecto.</w:t>
            </w:r>
          </w:p>
          <w:p w:rsidR="006E4600" w:rsidRDefault="006E4600" w:rsidP="006E4600">
            <w:pPr>
              <w:pStyle w:val="PSI-Normal"/>
            </w:pPr>
            <w:r>
              <w:t>Descripcion general del proyecto.</w:t>
            </w:r>
          </w:p>
          <w:p w:rsidR="006E4600" w:rsidRDefault="006E4600" w:rsidP="006E4600">
            <w:pPr>
              <w:pStyle w:val="PSI-Ttulo2"/>
              <w:rPr>
                <w:b w:val="0"/>
                <w:color w:val="auto"/>
                <w:sz w:val="22"/>
                <w:szCs w:val="22"/>
              </w:rPr>
            </w:pPr>
            <w:r w:rsidRPr="001E3EB9">
              <w:rPr>
                <w:b w:val="0"/>
                <w:color w:val="auto"/>
                <w:sz w:val="22"/>
                <w:szCs w:val="22"/>
              </w:rPr>
              <w:t>Estado actual del proyecto.</w:t>
            </w:r>
          </w:p>
          <w:p w:rsidR="006E4600" w:rsidRDefault="006E4600" w:rsidP="006E4600">
            <w:pPr>
              <w:pStyle w:val="PSI-Ttulo2"/>
              <w:rPr>
                <w:b w:val="0"/>
                <w:color w:val="auto"/>
                <w:sz w:val="22"/>
                <w:szCs w:val="22"/>
              </w:rPr>
            </w:pPr>
            <w:r w:rsidRPr="001E3EB9">
              <w:rPr>
                <w:b w:val="0"/>
                <w:color w:val="auto"/>
                <w:sz w:val="22"/>
                <w:szCs w:val="22"/>
              </w:rPr>
              <w:t>Planificación de la nueva iteración.</w:t>
            </w:r>
          </w:p>
          <w:p w:rsidR="006E4600" w:rsidRDefault="006E4600" w:rsidP="006E4600">
            <w:pPr>
              <w:pStyle w:val="PSI-Ttulo2"/>
              <w:rPr>
                <w:b w:val="0"/>
                <w:color w:val="auto"/>
                <w:sz w:val="22"/>
                <w:szCs w:val="22"/>
              </w:rPr>
            </w:pPr>
            <w:r w:rsidRPr="001E3EB9">
              <w:rPr>
                <w:b w:val="0"/>
                <w:color w:val="auto"/>
                <w:sz w:val="22"/>
                <w:szCs w:val="22"/>
              </w:rPr>
              <w:t>Propuesta sobre no</w:t>
            </w:r>
            <w:r>
              <w:rPr>
                <w:b w:val="0"/>
                <w:color w:val="auto"/>
                <w:sz w:val="22"/>
                <w:szCs w:val="22"/>
              </w:rPr>
              <w:t>tificaciones y favoritos en APP.</w:t>
            </w:r>
          </w:p>
          <w:p w:rsidR="006E4600" w:rsidRPr="006E4600" w:rsidRDefault="006E4600" w:rsidP="006E4600">
            <w:pPr>
              <w:pStyle w:val="PSI-Ttulo2"/>
              <w:rPr>
                <w:b w:val="0"/>
                <w:color w:val="auto"/>
                <w:sz w:val="22"/>
                <w:szCs w:val="22"/>
              </w:rPr>
            </w:pPr>
            <w:r w:rsidRPr="001E3EB9">
              <w:rPr>
                <w:b w:val="0"/>
                <w:color w:val="auto"/>
                <w:sz w:val="22"/>
                <w:szCs w:val="22"/>
              </w:rPr>
              <w:t>Presentación de un video de ejemplo.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9439D6" w:rsidRDefault="006E4600" w:rsidP="006E4600">
            <w:pPr>
              <w:pStyle w:val="PSI-Ttulo2"/>
              <w:jc w:val="both"/>
              <w:rPr>
                <w:b w:val="0"/>
                <w:color w:val="auto"/>
                <w:sz w:val="22"/>
                <w:szCs w:val="22"/>
              </w:rPr>
            </w:pPr>
            <w:r w:rsidRPr="009439D6">
              <w:rPr>
                <w:b w:val="0"/>
                <w:color w:val="auto"/>
                <w:sz w:val="22"/>
                <w:szCs w:val="22"/>
                <w:lang w:val="es-ES"/>
              </w:rPr>
              <w:t>El grupo de desarrollo tomó la decisión de realizar una reunión con el objetivo de reanudar el proyecto Tempus. Durante la misma, se decidió:</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Comprometerse con la finalización del trabajo.</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Repasar la documentación actual disponible en el repositorio (Github).</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Determinar el estado de la documentación.</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Planificar nueva iteración.</w:t>
            </w:r>
          </w:p>
          <w:p w:rsidR="006E4600" w:rsidRDefault="006E4600" w:rsidP="006E4600">
            <w:pPr>
              <w:pStyle w:val="PSI-Ttulo2"/>
              <w:numPr>
                <w:ilvl w:val="0"/>
                <w:numId w:val="56"/>
              </w:numPr>
              <w:jc w:val="both"/>
              <w:rPr>
                <w:color w:val="auto"/>
              </w:rPr>
            </w:pPr>
            <w:r w:rsidRPr="009439D6">
              <w:rPr>
                <w:b w:val="0"/>
                <w:color w:val="auto"/>
                <w:sz w:val="22"/>
                <w:szCs w:val="22"/>
                <w:lang w:val="es-ES"/>
              </w:rPr>
              <w:t>Realizar presentación al equipo de cátedra.</w:t>
            </w:r>
          </w:p>
          <w:p w:rsidR="006E4600" w:rsidRDefault="006E4600" w:rsidP="006E4600">
            <w:pPr>
              <w:pStyle w:val="PSI-Ttulo2"/>
              <w:numPr>
                <w:ilvl w:val="0"/>
                <w:numId w:val="55"/>
              </w:numPr>
              <w:jc w:val="both"/>
              <w:rPr>
                <w:b w:val="0"/>
                <w:color w:val="auto"/>
                <w:sz w:val="22"/>
                <w:szCs w:val="22"/>
              </w:rPr>
            </w:pPr>
            <w:r>
              <w:rPr>
                <w:b w:val="0"/>
                <w:color w:val="auto"/>
                <w:sz w:val="22"/>
                <w:szCs w:val="22"/>
              </w:rPr>
              <w:t>Planificación de la nueva iteración:</w:t>
            </w:r>
          </w:p>
          <w:p w:rsidR="006E4600" w:rsidRDefault="006E4600" w:rsidP="006E4600">
            <w:pPr>
              <w:pStyle w:val="PSI-Ttulo2"/>
              <w:numPr>
                <w:ilvl w:val="0"/>
                <w:numId w:val="61"/>
              </w:numPr>
              <w:jc w:val="both"/>
              <w:rPr>
                <w:b w:val="0"/>
                <w:color w:val="auto"/>
                <w:sz w:val="22"/>
                <w:szCs w:val="22"/>
              </w:rPr>
            </w:pPr>
            <w:r>
              <w:rPr>
                <w:b w:val="0"/>
                <w:color w:val="auto"/>
                <w:sz w:val="22"/>
                <w:szCs w:val="22"/>
              </w:rPr>
              <w:t>Fase de Construcción Iteración 4:</w:t>
            </w:r>
          </w:p>
          <w:p w:rsidR="006E4600" w:rsidRDefault="006E4600" w:rsidP="006E4600">
            <w:pPr>
              <w:pStyle w:val="PSI-Ttulo2"/>
              <w:numPr>
                <w:ilvl w:val="0"/>
                <w:numId w:val="61"/>
              </w:numPr>
              <w:jc w:val="both"/>
              <w:rPr>
                <w:b w:val="0"/>
                <w:color w:val="auto"/>
                <w:sz w:val="22"/>
                <w:szCs w:val="22"/>
              </w:rPr>
            </w:pPr>
            <w:r>
              <w:rPr>
                <w:b w:val="0"/>
                <w:color w:val="auto"/>
                <w:sz w:val="22"/>
                <w:szCs w:val="22"/>
              </w:rPr>
              <w:t>01/09/2018 al 16/09/2018</w:t>
            </w:r>
          </w:p>
          <w:p w:rsidR="006E4600" w:rsidRDefault="006E4600" w:rsidP="006E4600">
            <w:pPr>
              <w:pStyle w:val="PSI-Ttulo2"/>
              <w:numPr>
                <w:ilvl w:val="0"/>
                <w:numId w:val="61"/>
              </w:numPr>
              <w:jc w:val="both"/>
              <w:rPr>
                <w:b w:val="0"/>
                <w:color w:val="auto"/>
                <w:sz w:val="22"/>
                <w:szCs w:val="22"/>
              </w:rPr>
            </w:pPr>
            <w:r w:rsidRPr="008C54B6">
              <w:rPr>
                <w:b w:val="0"/>
                <w:iCs/>
                <w:color w:val="auto"/>
                <w:sz w:val="22"/>
                <w:szCs w:val="22"/>
              </w:rPr>
              <w:t xml:space="preserve">Las actividades se encuentran sujetas a las conclusiones obtenidas durante esta presentación por lo que pueden ser modificada posteriormente. </w:t>
            </w:r>
          </w:p>
          <w:p w:rsidR="006E4600" w:rsidRPr="00F479E8" w:rsidRDefault="006E4600" w:rsidP="006E4600">
            <w:pPr>
              <w:pStyle w:val="PSI-Ttulo2"/>
              <w:numPr>
                <w:ilvl w:val="0"/>
                <w:numId w:val="55"/>
              </w:numPr>
              <w:jc w:val="both"/>
              <w:rPr>
                <w:b w:val="0"/>
                <w:color w:val="auto"/>
                <w:sz w:val="22"/>
                <w:szCs w:val="22"/>
              </w:rPr>
            </w:pPr>
            <w:r>
              <w:rPr>
                <w:b w:val="0"/>
                <w:color w:val="auto"/>
                <w:sz w:val="22"/>
                <w:szCs w:val="22"/>
              </w:rPr>
              <w:t>Notificaciones y favoritos:</w:t>
            </w:r>
            <w:r w:rsidRPr="00F479E8">
              <w:rPr>
                <w:b w:val="0"/>
                <w:color w:val="auto"/>
                <w:sz w:val="22"/>
                <w:szCs w:val="22"/>
              </w:rPr>
              <w:t xml:space="preserve"> Sobre las notificaciones y favoritos en la APP se acordó junto con el equipo de cátedra (durante 2017):</w:t>
            </w:r>
          </w:p>
          <w:p w:rsidR="006E4600" w:rsidRPr="00F479E8" w:rsidRDefault="006E4600" w:rsidP="006E4600">
            <w:pPr>
              <w:pStyle w:val="PSI-Ttulo2"/>
              <w:numPr>
                <w:ilvl w:val="0"/>
                <w:numId w:val="62"/>
              </w:numPr>
              <w:rPr>
                <w:b w:val="0"/>
                <w:color w:val="auto"/>
                <w:sz w:val="22"/>
                <w:szCs w:val="22"/>
              </w:rPr>
            </w:pPr>
            <w:r w:rsidRPr="00F479E8">
              <w:rPr>
                <w:b w:val="0"/>
                <w:color w:val="auto"/>
                <w:sz w:val="22"/>
                <w:szCs w:val="22"/>
              </w:rPr>
              <w:t>Dar la opción de tener favoritos para evitar nuevas búsquedas. Esto es, tanto para horarios de cursada como para mesas de examen.</w:t>
            </w:r>
          </w:p>
          <w:p w:rsidR="006E4600" w:rsidRPr="00F479E8" w:rsidRDefault="006E4600" w:rsidP="006E4600">
            <w:pPr>
              <w:pStyle w:val="PSI-Ttulo2"/>
              <w:numPr>
                <w:ilvl w:val="0"/>
                <w:numId w:val="62"/>
              </w:numPr>
              <w:rPr>
                <w:b w:val="0"/>
                <w:color w:val="auto"/>
                <w:sz w:val="22"/>
                <w:szCs w:val="22"/>
              </w:rPr>
            </w:pPr>
            <w:r w:rsidRPr="00F479E8">
              <w:rPr>
                <w:b w:val="0"/>
                <w:color w:val="auto"/>
                <w:sz w:val="22"/>
                <w:szCs w:val="22"/>
              </w:rPr>
              <w:t>No mostrar notificaciones en</w:t>
            </w:r>
            <w:r>
              <w:rPr>
                <w:b w:val="0"/>
                <w:color w:val="auto"/>
                <w:sz w:val="22"/>
                <w:szCs w:val="22"/>
              </w:rPr>
              <w:t xml:space="preserve"> la aplicación (al estilo whatsA</w:t>
            </w:r>
            <w:r w:rsidRPr="00F479E8">
              <w:rPr>
                <w:b w:val="0"/>
                <w:color w:val="auto"/>
                <w:sz w:val="22"/>
                <w:szCs w:val="22"/>
              </w:rPr>
              <w:t>pp) debido a la complejidad.</w:t>
            </w:r>
          </w:p>
          <w:p w:rsidR="006E4600" w:rsidRDefault="006E4600" w:rsidP="006E4600">
            <w:pPr>
              <w:pStyle w:val="PSI-Ttulo2"/>
              <w:numPr>
                <w:ilvl w:val="0"/>
                <w:numId w:val="62"/>
              </w:numPr>
              <w:rPr>
                <w:b w:val="0"/>
                <w:color w:val="auto"/>
                <w:sz w:val="22"/>
                <w:szCs w:val="22"/>
              </w:rPr>
            </w:pPr>
            <w:r w:rsidRPr="00F479E8">
              <w:rPr>
                <w:b w:val="0"/>
                <w:color w:val="auto"/>
                <w:sz w:val="22"/>
                <w:szCs w:val="22"/>
              </w:rPr>
              <w:t>Realizar notificaciones a correos electrónicos ante modificaciones. Respecto a:</w:t>
            </w:r>
          </w:p>
          <w:p w:rsidR="006E4600" w:rsidRDefault="006E4600" w:rsidP="006E4600">
            <w:pPr>
              <w:pStyle w:val="PSI-Ttulo2"/>
              <w:numPr>
                <w:ilvl w:val="0"/>
                <w:numId w:val="63"/>
              </w:numPr>
              <w:rPr>
                <w:b w:val="0"/>
                <w:color w:val="auto"/>
                <w:sz w:val="22"/>
                <w:szCs w:val="22"/>
              </w:rPr>
            </w:pPr>
            <w:r w:rsidRPr="00F479E8">
              <w:rPr>
                <w:b w:val="0"/>
                <w:color w:val="auto"/>
                <w:sz w:val="22"/>
                <w:szCs w:val="22"/>
              </w:rPr>
              <w:t>Mesas de examen: asignación de aula, cambio de día, hora o aula.</w:t>
            </w:r>
          </w:p>
          <w:p w:rsidR="006E4600" w:rsidRPr="00F479E8" w:rsidRDefault="006E4600" w:rsidP="006E4600">
            <w:pPr>
              <w:pStyle w:val="PSI-Ttulo2"/>
              <w:numPr>
                <w:ilvl w:val="0"/>
                <w:numId w:val="63"/>
              </w:numPr>
              <w:rPr>
                <w:b w:val="0"/>
                <w:color w:val="auto"/>
                <w:sz w:val="22"/>
                <w:szCs w:val="22"/>
              </w:rPr>
            </w:pPr>
            <w:r w:rsidRPr="00F479E8">
              <w:rPr>
                <w:b w:val="0"/>
                <w:color w:val="auto"/>
                <w:sz w:val="22"/>
                <w:szCs w:val="22"/>
              </w:rPr>
              <w:t>Horarios de cursada: cambio de día, hora o aula.</w:t>
            </w:r>
          </w:p>
          <w:p w:rsidR="006E4600" w:rsidRPr="00F479E8" w:rsidRDefault="006E4600" w:rsidP="006E4600">
            <w:pPr>
              <w:pStyle w:val="PSI-Ttulo2"/>
              <w:numPr>
                <w:ilvl w:val="0"/>
                <w:numId w:val="55"/>
              </w:numPr>
              <w:jc w:val="both"/>
              <w:rPr>
                <w:b w:val="0"/>
                <w:color w:val="auto"/>
                <w:sz w:val="22"/>
                <w:szCs w:val="22"/>
              </w:rPr>
            </w:pPr>
            <w:r w:rsidRPr="00F479E8">
              <w:rPr>
                <w:b w:val="0"/>
                <w:color w:val="auto"/>
                <w:sz w:val="22"/>
                <w:szCs w:val="22"/>
              </w:rPr>
              <w:t>El grupo de desarrollo presenta una solución:</w:t>
            </w:r>
          </w:p>
          <w:p w:rsidR="006E4600" w:rsidRDefault="006E4600" w:rsidP="006E4600">
            <w:pPr>
              <w:pStyle w:val="PSI-Ttulo2"/>
              <w:numPr>
                <w:ilvl w:val="0"/>
                <w:numId w:val="64"/>
              </w:numPr>
              <w:rPr>
                <w:b w:val="0"/>
                <w:color w:val="auto"/>
                <w:sz w:val="22"/>
                <w:szCs w:val="22"/>
              </w:rPr>
            </w:pPr>
            <w:r w:rsidRPr="00F479E8">
              <w:rPr>
                <w:b w:val="0"/>
                <w:color w:val="auto"/>
                <w:sz w:val="22"/>
                <w:szCs w:val="22"/>
              </w:rPr>
              <w:t>Permitir el ingreso de un correo electrónico.</w:t>
            </w:r>
          </w:p>
          <w:p w:rsidR="006E4600" w:rsidRDefault="006E4600" w:rsidP="006E4600">
            <w:pPr>
              <w:pStyle w:val="PSI-Ttulo2"/>
              <w:numPr>
                <w:ilvl w:val="0"/>
                <w:numId w:val="64"/>
              </w:numPr>
              <w:rPr>
                <w:b w:val="0"/>
                <w:color w:val="auto"/>
                <w:sz w:val="22"/>
                <w:szCs w:val="22"/>
              </w:rPr>
            </w:pPr>
            <w:r w:rsidRPr="00F479E8">
              <w:rPr>
                <w:b w:val="0"/>
                <w:color w:val="auto"/>
                <w:sz w:val="22"/>
                <w:szCs w:val="22"/>
              </w:rPr>
              <w:t>Tener la opción de almacenar favoritos solo a aquellos usuarios que presenten un correo electrónico. Las notificaciones se hacen sobre los favoritos almacenados en la aplicación al correo indicado.</w:t>
            </w:r>
          </w:p>
          <w:p w:rsidR="006E4600" w:rsidRDefault="006E4600" w:rsidP="006E4600">
            <w:pPr>
              <w:pStyle w:val="PSI-Ttulo2"/>
              <w:numPr>
                <w:ilvl w:val="0"/>
                <w:numId w:val="64"/>
              </w:numPr>
              <w:rPr>
                <w:b w:val="0"/>
                <w:color w:val="auto"/>
                <w:sz w:val="22"/>
                <w:szCs w:val="22"/>
              </w:rPr>
            </w:pPr>
            <w:r w:rsidRPr="00F479E8">
              <w:rPr>
                <w:b w:val="0"/>
                <w:color w:val="auto"/>
                <w:sz w:val="22"/>
                <w:szCs w:val="22"/>
              </w:rPr>
              <w:t>Limitar la cantidad de favoritos para evitar usuarios maliciosos.</w:t>
            </w:r>
          </w:p>
          <w:p w:rsidR="006E4600" w:rsidRPr="00F479E8" w:rsidRDefault="006E4600" w:rsidP="006E4600">
            <w:pPr>
              <w:pStyle w:val="PSI-Ttulo2"/>
              <w:numPr>
                <w:ilvl w:val="0"/>
                <w:numId w:val="55"/>
              </w:numPr>
              <w:rPr>
                <w:b w:val="0"/>
                <w:color w:val="auto"/>
                <w:sz w:val="22"/>
                <w:szCs w:val="22"/>
              </w:rPr>
            </w:pPr>
            <w:r>
              <w:rPr>
                <w:b w:val="0"/>
                <w:color w:val="auto"/>
                <w:sz w:val="22"/>
                <w:szCs w:val="22"/>
              </w:rPr>
              <w:t>Se presenta un prototipo de la App.</w:t>
            </w:r>
          </w:p>
          <w:p w:rsidR="006E4600" w:rsidRPr="001E3EB9" w:rsidRDefault="006E4600" w:rsidP="006E4600">
            <w:pPr>
              <w:pStyle w:val="PSI-Ttulo2"/>
              <w:jc w:val="both"/>
              <w:rPr>
                <w:color w:val="auto"/>
              </w:rPr>
            </w:pPr>
          </w:p>
          <w:p w:rsidR="008B77AA" w:rsidRPr="006E4600" w:rsidRDefault="008B77AA" w:rsidP="00B84575">
            <w:pPr>
              <w:pStyle w:val="PSI-Normal"/>
              <w:spacing w:before="240"/>
              <w:rPr>
                <w:lang w:val="es-AR"/>
              </w:rPr>
            </w:pP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16/09/2018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B84575">
            <w:pPr>
              <w:pStyle w:val="PSI-Normal"/>
              <w:spacing w:before="240"/>
            </w:pPr>
            <w:r>
              <w:t xml:space="preserve">Cierre de Iteracion 4 – Fase de construcción. </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8B4B8F" w:rsidRDefault="002D5C92" w:rsidP="002D5C92">
            <w:pPr>
              <w:pStyle w:val="PSI-Ttulo2"/>
              <w:tabs>
                <w:tab w:val="left" w:pos="6521"/>
              </w:tabs>
              <w:rPr>
                <w:b w:val="0"/>
                <w:color w:val="auto"/>
                <w:sz w:val="22"/>
                <w:szCs w:val="22"/>
              </w:rPr>
            </w:pPr>
            <w:r>
              <w:rPr>
                <w:b w:val="0"/>
                <w:color w:val="auto"/>
                <w:sz w:val="22"/>
                <w:szCs w:val="22"/>
              </w:rPr>
              <w:t>A continuación se</w:t>
            </w:r>
            <w:r w:rsidRPr="008B4B8F">
              <w:rPr>
                <w:b w:val="0"/>
                <w:color w:val="auto"/>
                <w:sz w:val="22"/>
                <w:szCs w:val="22"/>
              </w:rPr>
              <w:t xml:space="preserve"> detallan los objetivos que se han alcanzado:</w:t>
            </w:r>
          </w:p>
          <w:p w:rsidR="002D5C92" w:rsidRDefault="002D5C92" w:rsidP="002D5C92">
            <w:pPr>
              <w:pStyle w:val="Prrafodelista"/>
              <w:numPr>
                <w:ilvl w:val="0"/>
                <w:numId w:val="51"/>
              </w:numPr>
              <w:spacing w:before="120" w:after="120"/>
              <w:contextualSpacing w:val="0"/>
              <w:jc w:val="both"/>
            </w:pPr>
            <w:r>
              <w:t>Subir la planificación iteración actual a Taiga.</w:t>
            </w:r>
          </w:p>
          <w:p w:rsidR="002D5C92" w:rsidRDefault="002D5C92" w:rsidP="002D5C92">
            <w:pPr>
              <w:pStyle w:val="Prrafodelista"/>
              <w:numPr>
                <w:ilvl w:val="0"/>
                <w:numId w:val="51"/>
              </w:numPr>
              <w:spacing w:before="120" w:after="120"/>
              <w:contextualSpacing w:val="0"/>
              <w:jc w:val="both"/>
            </w:pPr>
            <w:r>
              <w:t>Modificar Especificación de CU06 – Modificar horario de cursada.</w:t>
            </w:r>
          </w:p>
          <w:p w:rsidR="002D5C92" w:rsidRDefault="002D5C92" w:rsidP="002D5C92">
            <w:pPr>
              <w:pStyle w:val="Prrafodelista"/>
              <w:numPr>
                <w:ilvl w:val="0"/>
                <w:numId w:val="51"/>
              </w:numPr>
              <w:spacing w:before="120" w:after="120"/>
              <w:contextualSpacing w:val="0"/>
              <w:jc w:val="both"/>
            </w:pPr>
            <w:r>
              <w:t>Modificar Especificación de CU07 – Modificar mesa de examen.</w:t>
            </w:r>
          </w:p>
          <w:p w:rsidR="002D5C92" w:rsidRDefault="002D5C92" w:rsidP="002D5C92">
            <w:pPr>
              <w:pStyle w:val="Prrafodelista"/>
              <w:numPr>
                <w:ilvl w:val="0"/>
                <w:numId w:val="51"/>
              </w:numPr>
              <w:spacing w:before="120" w:after="120"/>
              <w:contextualSpacing w:val="0"/>
              <w:jc w:val="both"/>
            </w:pPr>
            <w:r>
              <w:t>Modificar Modelo de Datos.</w:t>
            </w:r>
          </w:p>
          <w:p w:rsidR="008B77AA" w:rsidRDefault="002D5C92" w:rsidP="002D5C92">
            <w:pPr>
              <w:pStyle w:val="PSI-Normal"/>
              <w:numPr>
                <w:ilvl w:val="0"/>
                <w:numId w:val="51"/>
              </w:numPr>
              <w:spacing w:before="240"/>
            </w:pPr>
            <w:r>
              <w:t>Modificar Base de Datos (tempus.sql disponible).</w:t>
            </w:r>
          </w:p>
          <w:p w:rsidR="002D5C92" w:rsidRDefault="002D5C92" w:rsidP="002D5C92">
            <w:pPr>
              <w:jc w:val="both"/>
            </w:pPr>
          </w:p>
          <w:p w:rsidR="002D5C92" w:rsidRDefault="002D5C92" w:rsidP="002D5C92">
            <w:pPr>
              <w:jc w:val="both"/>
            </w:pPr>
            <w:r>
              <w:t>Los objetivos que no se han alcanzado se debieron a ocupaciones personales de cada uno de los integrantes del grupo.</w:t>
            </w:r>
          </w:p>
          <w:p w:rsidR="002D5C92" w:rsidRPr="00F6307D" w:rsidRDefault="002D5C92" w:rsidP="002D5C92">
            <w:pPr>
              <w:pStyle w:val="PSI-Normal"/>
              <w:spacing w:before="240"/>
            </w:pPr>
            <w:r>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2D5C92" w:rsidP="00B84575">
            <w:pPr>
              <w:pStyle w:val="PSI-Normal"/>
              <w:spacing w:before="240"/>
            </w:pPr>
            <w:r>
              <w:t>Cierre de Iteración 5 – Fase de construcción.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B8761B" w:rsidRDefault="002D5C92" w:rsidP="002D5C92">
            <w:pPr>
              <w:pStyle w:val="PSI-Ttulo2"/>
              <w:tabs>
                <w:tab w:val="left" w:pos="6521"/>
              </w:tabs>
              <w:rPr>
                <w:b w:val="0"/>
                <w:color w:val="auto"/>
                <w:sz w:val="22"/>
                <w:szCs w:val="22"/>
              </w:rPr>
            </w:pPr>
            <w:r>
              <w:rPr>
                <w:b w:val="0"/>
                <w:color w:val="auto"/>
                <w:sz w:val="22"/>
                <w:szCs w:val="22"/>
              </w:rPr>
              <w:t xml:space="preserve">A </w:t>
            </w:r>
            <w:r w:rsidRPr="00B8761B">
              <w:rPr>
                <w:b w:val="0"/>
                <w:color w:val="auto"/>
                <w:sz w:val="22"/>
                <w:szCs w:val="22"/>
              </w:rPr>
              <w:t>continuación se detallan los objetivos que se han alcanzado:</w:t>
            </w:r>
          </w:p>
          <w:p w:rsidR="002D5C92" w:rsidRDefault="002D5C92" w:rsidP="002D5C92">
            <w:pPr>
              <w:pStyle w:val="Prrafodelista"/>
              <w:numPr>
                <w:ilvl w:val="0"/>
                <w:numId w:val="51"/>
              </w:numPr>
              <w:spacing w:before="120" w:after="120"/>
              <w:ind w:left="1417" w:hanging="425"/>
              <w:contextualSpacing w:val="0"/>
            </w:pPr>
            <w:r>
              <w:t>Implementación CU06 – Modificar horario de cursada.</w:t>
            </w:r>
          </w:p>
          <w:p w:rsidR="002D5C92" w:rsidRDefault="002D5C92" w:rsidP="002D5C92">
            <w:pPr>
              <w:pStyle w:val="Prrafodelista"/>
              <w:numPr>
                <w:ilvl w:val="0"/>
                <w:numId w:val="51"/>
              </w:numPr>
              <w:ind w:left="1417" w:hanging="425"/>
              <w:jc w:val="both"/>
            </w:pPr>
            <w:r>
              <w:t>Implementación CU07 – Modificar mesa de examen.</w:t>
            </w:r>
          </w:p>
          <w:p w:rsidR="002D5C92" w:rsidRDefault="002D5C92" w:rsidP="002D5C92">
            <w:pPr>
              <w:pStyle w:val="Prrafodelista"/>
              <w:numPr>
                <w:ilvl w:val="0"/>
                <w:numId w:val="51"/>
              </w:numPr>
              <w:spacing w:before="120" w:after="120"/>
              <w:ind w:left="1417" w:hanging="425"/>
              <w:contextualSpacing w:val="0"/>
            </w:pPr>
            <w:r>
              <w:t>Casos de prueba CU02 – Importar horarios de cursada.</w:t>
            </w:r>
          </w:p>
          <w:p w:rsidR="002D5C92" w:rsidRDefault="002D5C92" w:rsidP="002D5C92">
            <w:pPr>
              <w:pStyle w:val="Prrafodelista"/>
              <w:numPr>
                <w:ilvl w:val="0"/>
                <w:numId w:val="51"/>
              </w:numPr>
              <w:spacing w:before="120" w:after="120"/>
              <w:ind w:left="1417" w:hanging="425"/>
              <w:contextualSpacing w:val="0"/>
            </w:pPr>
            <w:r>
              <w:t>Casos de prueba CU03 – Importar mesas de examen.</w:t>
            </w:r>
          </w:p>
          <w:p w:rsidR="002D5C92" w:rsidRPr="007A671B" w:rsidRDefault="002D5C92" w:rsidP="002D5C92">
            <w:pPr>
              <w:pStyle w:val="PSI-Ttulo2"/>
              <w:rPr>
                <w:b w:val="0"/>
                <w:color w:val="auto"/>
                <w:sz w:val="22"/>
                <w:szCs w:val="22"/>
              </w:rPr>
            </w:pPr>
            <w:r>
              <w:rPr>
                <w:b w:val="0"/>
                <w:color w:val="auto"/>
                <w:sz w:val="22"/>
                <w:szCs w:val="22"/>
              </w:rPr>
              <w:t>A</w:t>
            </w:r>
            <w:r w:rsidRPr="007A671B">
              <w:rPr>
                <w:b w:val="0"/>
                <w:color w:val="auto"/>
                <w:sz w:val="22"/>
                <w:szCs w:val="22"/>
              </w:rPr>
              <w:t xml:space="preserve"> continuación se detallan los objetivos que no se han alcanzado:</w:t>
            </w:r>
          </w:p>
          <w:p w:rsidR="002D5C92" w:rsidRDefault="002D5C92" w:rsidP="002D5C92">
            <w:pPr>
              <w:pStyle w:val="Prrafodelista"/>
              <w:numPr>
                <w:ilvl w:val="0"/>
                <w:numId w:val="51"/>
              </w:numPr>
              <w:spacing w:before="120" w:after="120"/>
              <w:ind w:left="1417" w:hanging="425"/>
              <w:contextualSpacing w:val="0"/>
            </w:pPr>
            <w:r>
              <w:t>Implementación CU04 – Buscar horario de cursada (APP).</w:t>
            </w:r>
          </w:p>
          <w:p w:rsidR="002D5C92" w:rsidRPr="00CB2755" w:rsidRDefault="002D5C92" w:rsidP="002D5C92">
            <w:pPr>
              <w:pStyle w:val="Prrafodelista"/>
              <w:numPr>
                <w:ilvl w:val="0"/>
                <w:numId w:val="51"/>
              </w:numPr>
              <w:spacing w:before="120" w:after="120"/>
              <w:ind w:left="1417" w:hanging="425"/>
              <w:contextualSpacing w:val="0"/>
            </w:pPr>
            <w:r>
              <w:t>Implementación CU11 – Notificar (APP).</w:t>
            </w:r>
          </w:p>
          <w:p w:rsidR="008B77AA" w:rsidRPr="00F6307D" w:rsidRDefault="002D5C92" w:rsidP="002D5C92">
            <w:pPr>
              <w:pStyle w:val="PSI-Normal"/>
              <w:spacing w:before="240"/>
            </w:pPr>
            <w:r w:rsidRPr="005E3432">
              <w:t xml:space="preserve">La iteración se da por cerrada, lo que no se </w:t>
            </w:r>
            <w:r w:rsidRPr="005E3432">
              <w:t>realizó</w:t>
            </w:r>
            <w:r w:rsidRPr="005E3432">
              <w:t xml:space="preserve">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2D5C92" w:rsidRPr="00F6307D" w:rsidRDefault="002D5C92"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15</w:t>
            </w:r>
            <w:r>
              <w:rPr>
                <w:rFonts w:asciiTheme="minorHAnsi" w:hAnsiTheme="minorHAnsi" w:cstheme="minorHAnsi"/>
                <w:b w:val="0"/>
                <w:color w:val="auto"/>
                <w:sz w:val="22"/>
                <w:szCs w:val="22"/>
              </w:rPr>
              <w:t>/</w:t>
            </w:r>
            <w:r>
              <w:rPr>
                <w:rFonts w:asciiTheme="minorHAnsi" w:hAnsiTheme="minorHAnsi" w:cstheme="minorHAnsi"/>
                <w:b w:val="0"/>
                <w:color w:val="auto"/>
                <w:sz w:val="22"/>
                <w:szCs w:val="22"/>
              </w:rPr>
              <w:t>10</w:t>
            </w:r>
            <w:r>
              <w:rPr>
                <w:rFonts w:asciiTheme="minorHAnsi" w:hAnsiTheme="minorHAnsi" w:cstheme="minorHAnsi"/>
                <w:b w:val="0"/>
                <w:color w:val="auto"/>
                <w:sz w:val="22"/>
                <w:szCs w:val="22"/>
              </w:rPr>
              <w:t>/2018</w:t>
            </w:r>
          </w:p>
        </w:tc>
      </w:tr>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3E5A21">
            <w:pPr>
              <w:pStyle w:val="PSI-Normal"/>
              <w:spacing w:before="240"/>
            </w:pPr>
            <w:r>
              <w:t>Cierre de Iteración</w:t>
            </w:r>
            <w:r>
              <w:t xml:space="preserve"> 6</w:t>
            </w:r>
            <w:r>
              <w:t xml:space="preserve"> – Fase de construcción.</w:t>
            </w:r>
          </w:p>
        </w:tc>
      </w:tr>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367C59" w:rsidRDefault="002D5C92" w:rsidP="002D5C92">
            <w:pPr>
              <w:pStyle w:val="PSI-Ttulo2"/>
              <w:jc w:val="both"/>
              <w:rPr>
                <w:b w:val="0"/>
                <w:color w:val="auto"/>
              </w:rPr>
            </w:pPr>
            <w:r w:rsidRPr="00367C59">
              <w:rPr>
                <w:b w:val="0"/>
                <w:color w:val="auto"/>
              </w:rPr>
              <w:t>Los objetivos alcanzados en esta iteración fueron:</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CU04 – Buscar horario de cursada (APP).</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CU08 – Crear horario de cursada.</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CU09 – Crear mesa de examen.</w:t>
            </w:r>
          </w:p>
          <w:p w:rsidR="002D5C92"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Iniciar implementación CU11-Informe mesa de examen</w:t>
            </w:r>
            <w:r>
              <w:rPr>
                <w:rFonts w:asciiTheme="minorHAnsi" w:hAnsiTheme="minorHAnsi" w:cstheme="minorHAnsi"/>
                <w:b w:val="0"/>
                <w:color w:val="auto"/>
                <w:sz w:val="22"/>
                <w:szCs w:val="22"/>
              </w:rPr>
              <w:t>.</w:t>
            </w:r>
          </w:p>
          <w:p w:rsidR="002D5C92" w:rsidRDefault="002D5C92" w:rsidP="002D5C92">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Los objetivos no alcanzados fueron:</w:t>
            </w:r>
          </w:p>
          <w:p w:rsidR="002D5C92" w:rsidRPr="00802CD7"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2D5C92" w:rsidRPr="00802CD7"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2D5C92" w:rsidRPr="00E11F09"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2D5C92" w:rsidRPr="00E11F09" w:rsidRDefault="002D5C92" w:rsidP="002D5C92">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2D5C92" w:rsidRDefault="002D5C92" w:rsidP="002D5C92">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2D5C92" w:rsidRPr="00367C59"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2D5C92" w:rsidRPr="00F6307D" w:rsidRDefault="002D5C92" w:rsidP="003E5A21">
            <w:pPr>
              <w:pStyle w:val="PSI-Normal"/>
              <w:spacing w:before="240"/>
            </w:pP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w:t>
            </w:r>
            <w:r>
              <w:rPr>
                <w:rFonts w:asciiTheme="minorHAnsi" w:hAnsiTheme="minorHAnsi" w:cstheme="minorHAnsi"/>
                <w:b w:val="0"/>
                <w:color w:val="auto"/>
                <w:sz w:val="22"/>
                <w:szCs w:val="22"/>
              </w:rPr>
              <w:t>/10/</w:t>
            </w:r>
            <w:r>
              <w:rPr>
                <w:rFonts w:asciiTheme="minorHAnsi" w:hAnsiTheme="minorHAnsi" w:cstheme="minorHAnsi"/>
                <w:b w:val="0"/>
                <w:color w:val="auto"/>
                <w:sz w:val="22"/>
                <w:szCs w:val="22"/>
              </w:rPr>
              <w:t>2019</w:t>
            </w:r>
          </w:p>
        </w:tc>
      </w:tr>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2D5C92">
            <w:pPr>
              <w:pStyle w:val="PSI-Normal"/>
              <w:spacing w:before="240"/>
            </w:pPr>
            <w:r>
              <w:t xml:space="preserve">Cierre de Iteración </w:t>
            </w:r>
            <w:r>
              <w:t>7</w:t>
            </w:r>
            <w:r>
              <w:t xml:space="preserve"> – Fase de construcción.</w:t>
            </w:r>
          </w:p>
        </w:tc>
      </w:tr>
      <w:tr w:rsidR="002D5C92" w:rsidTr="002D5C92">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2D5C92">
            <w:pPr>
              <w:pStyle w:val="PSI-Normal"/>
            </w:pPr>
            <w:r w:rsidRPr="002D5C92">
              <w:t>Se realizó la evaluación general del estado del proyecto.</w:t>
            </w:r>
          </w:p>
          <w:p w:rsidR="002D5C92" w:rsidRPr="00F6307D" w:rsidRDefault="002D5C92" w:rsidP="002D5C92">
            <w:pPr>
              <w:pStyle w:val="PSI-Normal"/>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2D5C92" w:rsidP="00BF4F43">
      <w:pPr>
        <w:pStyle w:val="Sinespaciado"/>
        <w:jc w:val="both"/>
      </w:pPr>
      <w:r>
        <w:t>Reunion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2D5C92" w:rsidRPr="00F6307D" w:rsidRDefault="002D5C92"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w:t>
            </w:r>
            <w:r>
              <w:rPr>
                <w:rFonts w:asciiTheme="minorHAnsi" w:hAnsiTheme="minorHAnsi" w:cstheme="minorHAnsi"/>
                <w:b w:val="0"/>
                <w:color w:val="auto"/>
                <w:sz w:val="22"/>
                <w:szCs w:val="22"/>
              </w:rPr>
              <w:t>/1</w:t>
            </w:r>
            <w:r>
              <w:rPr>
                <w:rFonts w:asciiTheme="minorHAnsi" w:hAnsiTheme="minorHAnsi" w:cstheme="minorHAnsi"/>
                <w:b w:val="0"/>
                <w:color w:val="auto"/>
                <w:sz w:val="22"/>
                <w:szCs w:val="22"/>
              </w:rPr>
              <w:t>1</w:t>
            </w:r>
            <w:r>
              <w:rPr>
                <w:rFonts w:asciiTheme="minorHAnsi" w:hAnsiTheme="minorHAnsi" w:cstheme="minorHAnsi"/>
                <w:b w:val="0"/>
                <w:color w:val="auto"/>
                <w:sz w:val="22"/>
                <w:szCs w:val="22"/>
              </w:rPr>
              <w:t>/2019</w:t>
            </w:r>
          </w:p>
        </w:tc>
      </w:tr>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Domicilio de </w:t>
            </w:r>
            <w:r>
              <w:rPr>
                <w:rFonts w:asciiTheme="minorHAnsi" w:hAnsiTheme="minorHAnsi" w:cstheme="minorHAnsi"/>
                <w:b w:val="0"/>
                <w:color w:val="auto"/>
                <w:sz w:val="22"/>
                <w:szCs w:val="22"/>
              </w:rPr>
              <w:t>Oyarzo Mariela</w:t>
            </w:r>
          </w:p>
        </w:tc>
      </w:tr>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Videos de la </w:t>
            </w:r>
            <w:r w:rsidRPr="00910A39">
              <w:rPr>
                <w:rFonts w:asciiTheme="minorHAnsi" w:hAnsiTheme="minorHAnsi" w:cstheme="minorHAnsi"/>
                <w:b w:val="0"/>
                <w:color w:val="000000" w:themeColor="text1"/>
                <w:sz w:val="22"/>
                <w:szCs w:val="22"/>
              </w:rPr>
              <w:t>página</w:t>
            </w:r>
            <w:r w:rsidRPr="00910A39">
              <w:rPr>
                <w:rFonts w:asciiTheme="minorHAnsi" w:hAnsiTheme="minorHAnsi" w:cstheme="minorHAnsi"/>
                <w:b w:val="0"/>
                <w:color w:val="000000" w:themeColor="text1"/>
                <w:sz w:val="22"/>
                <w:szCs w:val="22"/>
              </w:rPr>
              <w:t xml:space="preserve"> web</w:t>
            </w:r>
          </w:p>
        </w:tc>
      </w:tr>
      <w:tr w:rsidR="002D5C92" w:rsidTr="003E5A21">
        <w:tc>
          <w:tcPr>
            <w:tcW w:w="1276" w:type="dxa"/>
            <w:shd w:val="clear" w:color="auto" w:fill="D9D9D9" w:themeFill="background1" w:themeFillShade="D9"/>
            <w:vAlign w:val="center"/>
          </w:tcPr>
          <w:p w:rsidR="002D5C92" w:rsidRPr="00F6307D" w:rsidRDefault="002D5C92"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DC5477" w:rsidRDefault="001E38C6" w:rsidP="001E38C6">
            <w:pPr>
              <w:pStyle w:val="PSI-Ttulo2"/>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Estado del proyecto:</w:t>
            </w:r>
          </w:p>
          <w:p w:rsidR="001E38C6" w:rsidRDefault="001E38C6" w:rsidP="001E38C6">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Ultima presentación 31/08/2018 y la última estimación 1 mes y 3 semanas</w:t>
            </w:r>
          </w:p>
          <w:p w:rsidR="001E38C6" w:rsidRDefault="001E38C6" w:rsidP="001E38C6">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1E38C6">
            <w:pPr>
              <w:pStyle w:val="PSI-Normal"/>
            </w:pPr>
            <w:r>
              <w:t>Total de tiempo trabajado 4 meses y 3 semanas</w:t>
            </w:r>
          </w:p>
        </w:tc>
      </w:tr>
    </w:tbl>
    <w:p w:rsidR="002D5C92" w:rsidRDefault="002D5C92" w:rsidP="00BF4F43">
      <w:pPr>
        <w:pStyle w:val="Sinespaciado"/>
        <w:jc w:val="both"/>
      </w:pPr>
    </w:p>
    <w:p w:rsidR="001E38C6" w:rsidRDefault="001E38C6" w:rsidP="00BF4F43">
      <w:pPr>
        <w:pStyle w:val="Sinespaciado"/>
        <w:jc w:val="both"/>
      </w:pPr>
      <w:r>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1E38C6" w:rsidRPr="00F6307D" w:rsidRDefault="001E38C6"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15</w:t>
            </w:r>
            <w:r>
              <w:rPr>
                <w:rFonts w:asciiTheme="minorHAnsi" w:hAnsiTheme="minorHAnsi" w:cstheme="minorHAnsi"/>
                <w:b w:val="0"/>
                <w:color w:val="auto"/>
                <w:sz w:val="22"/>
                <w:szCs w:val="22"/>
              </w:rPr>
              <w:t>/</w:t>
            </w:r>
            <w:r>
              <w:rPr>
                <w:rFonts w:asciiTheme="minorHAnsi" w:hAnsiTheme="minorHAnsi" w:cstheme="minorHAnsi"/>
                <w:b w:val="0"/>
                <w:color w:val="auto"/>
                <w:sz w:val="22"/>
                <w:szCs w:val="22"/>
              </w:rPr>
              <w:t>06</w:t>
            </w:r>
            <w:r>
              <w:rPr>
                <w:rFonts w:asciiTheme="minorHAnsi" w:hAnsiTheme="minorHAnsi" w:cstheme="minorHAnsi"/>
                <w:b w:val="0"/>
                <w:color w:val="auto"/>
                <w:sz w:val="22"/>
                <w:szCs w:val="22"/>
              </w:rPr>
              <w:t>/</w:t>
            </w:r>
            <w:r>
              <w:rPr>
                <w:rFonts w:asciiTheme="minorHAnsi" w:hAnsiTheme="minorHAnsi" w:cstheme="minorHAnsi"/>
                <w:b w:val="0"/>
                <w:color w:val="auto"/>
                <w:sz w:val="22"/>
                <w:szCs w:val="22"/>
              </w:rPr>
              <w:t>2020</w:t>
            </w:r>
          </w:p>
        </w:tc>
      </w:tr>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E38C6">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2D5C92" w:rsidRDefault="001E38C6" w:rsidP="001E38C6">
            <w:pPr>
              <w:pStyle w:val="PSI-Ttulo2"/>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Recordar todo lo hecho hasta el momento.</w:t>
            </w:r>
          </w:p>
          <w:p w:rsidR="001E38C6" w:rsidRPr="002D5C92" w:rsidRDefault="001E38C6" w:rsidP="003E5A21">
            <w:pPr>
              <w:pStyle w:val="PSI-Ttulo2"/>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Pandemia.</w:t>
            </w:r>
          </w:p>
        </w:tc>
      </w:tr>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955E6A" w:rsidRDefault="001E38C6" w:rsidP="001E38C6">
            <w:pPr>
              <w:pStyle w:val="PSI-Ttulo2"/>
              <w:jc w:val="both"/>
              <w:rPr>
                <w:b w:val="0"/>
                <w:color w:val="auto"/>
                <w:sz w:val="22"/>
                <w:szCs w:val="22"/>
              </w:rPr>
            </w:pPr>
            <w:r w:rsidRPr="00955E6A">
              <w:rPr>
                <w:b w:val="0"/>
                <w:color w:val="auto"/>
                <w:sz w:val="22"/>
                <w:szCs w:val="22"/>
              </w:rPr>
              <w:t>Hablamos en general sobre lo que teníamos ya realizado de la página y web y la app.</w:t>
            </w:r>
          </w:p>
          <w:p w:rsidR="001E38C6" w:rsidRPr="00955E6A" w:rsidRDefault="001E38C6" w:rsidP="001E38C6">
            <w:pPr>
              <w:pStyle w:val="PSI-Ttulo2"/>
              <w:jc w:val="both"/>
              <w:rPr>
                <w:b w:val="0"/>
                <w:color w:val="auto"/>
                <w:sz w:val="22"/>
                <w:szCs w:val="22"/>
              </w:rPr>
            </w:pPr>
            <w:r w:rsidRPr="00955E6A">
              <w:rPr>
                <w:b w:val="0"/>
                <w:color w:val="auto"/>
                <w:sz w:val="22"/>
                <w:szCs w:val="22"/>
              </w:rPr>
              <w:t>Tuvimos una reunión al principio de la cursada, con los encargados de  la secretaria académica</w:t>
            </w:r>
          </w:p>
          <w:p w:rsidR="001E38C6" w:rsidRPr="00955E6A" w:rsidRDefault="001E38C6" w:rsidP="001E38C6">
            <w:pPr>
              <w:pStyle w:val="PSI-Ttulo2"/>
              <w:jc w:val="both"/>
              <w:rPr>
                <w:b w:val="0"/>
                <w:color w:val="auto"/>
                <w:sz w:val="22"/>
                <w:szCs w:val="22"/>
              </w:rPr>
            </w:pPr>
            <w:r w:rsidRPr="00955E6A">
              <w:rPr>
                <w:b w:val="0"/>
                <w:color w:val="auto"/>
                <w:sz w:val="22"/>
                <w:szCs w:val="22"/>
              </w:rPr>
              <w:t>Actualizar los documentos con los nuevos celulares (hardware) que tenemos ahora.</w:t>
            </w:r>
          </w:p>
          <w:p w:rsidR="001E38C6" w:rsidRPr="00955E6A" w:rsidRDefault="001E38C6" w:rsidP="001E38C6">
            <w:pPr>
              <w:pStyle w:val="PSI-Ttulo2"/>
              <w:jc w:val="both"/>
              <w:rPr>
                <w:b w:val="0"/>
                <w:color w:val="auto"/>
                <w:sz w:val="22"/>
                <w:szCs w:val="22"/>
                <w:highlight w:val="yellow"/>
              </w:rPr>
            </w:pPr>
            <w:r w:rsidRPr="00955E6A">
              <w:rPr>
                <w:b w:val="0"/>
                <w:color w:val="auto"/>
                <w:sz w:val="22"/>
                <w:szCs w:val="22"/>
                <w:highlight w:val="yellow"/>
              </w:rPr>
              <w:t>Un integrante en el lapso de  estos años comenzó a trabajar, lo cual es menos cantidad de horas para el proyecto.</w:t>
            </w:r>
          </w:p>
          <w:p w:rsidR="001E38C6" w:rsidRDefault="001E38C6" w:rsidP="001E38C6">
            <w:pPr>
              <w:pStyle w:val="PSI-Ttulo2"/>
              <w:jc w:val="both"/>
              <w:rPr>
                <w:b w:val="0"/>
                <w:color w:val="auto"/>
                <w:sz w:val="22"/>
                <w:szCs w:val="22"/>
              </w:rPr>
            </w:pPr>
            <w:r w:rsidRPr="00955E6A">
              <w:rPr>
                <w:b w:val="0"/>
                <w:color w:val="auto"/>
                <w:sz w:val="22"/>
                <w:szCs w:val="22"/>
                <w:highlight w:val="yellow"/>
              </w:rPr>
              <w:t>Embarazo de una compañera</w:t>
            </w:r>
            <w:r w:rsidRPr="00955E6A">
              <w:rPr>
                <w:b w:val="0"/>
                <w:color w:val="auto"/>
                <w:sz w:val="22"/>
                <w:szCs w:val="22"/>
              </w:rPr>
              <w:t xml:space="preserve"> </w:t>
            </w:r>
          </w:p>
          <w:p w:rsidR="001E38C6" w:rsidRDefault="001E38C6" w:rsidP="001E38C6">
            <w:pPr>
              <w:pStyle w:val="PSI-Ttulo2"/>
              <w:jc w:val="both"/>
              <w:rPr>
                <w:b w:val="0"/>
                <w:color w:val="auto"/>
                <w:sz w:val="22"/>
                <w:szCs w:val="22"/>
              </w:rPr>
            </w:pPr>
            <w:r>
              <w:rPr>
                <w:b w:val="0"/>
                <w:color w:val="auto"/>
                <w:sz w:val="22"/>
                <w:szCs w:val="22"/>
              </w:rPr>
              <w:t>No tuvimos en cuenta la actualización de Ionic, si bien ya lo habíamos hablado en otras reuniones. Era importante  hacer mención nuevamente para saber donde nos encontrábamos.</w:t>
            </w:r>
          </w:p>
          <w:p w:rsidR="001E38C6" w:rsidRDefault="001E38C6" w:rsidP="001E38C6">
            <w:pPr>
              <w:pStyle w:val="PSI-Ttulo2"/>
              <w:jc w:val="both"/>
              <w:rPr>
                <w:b w:val="0"/>
                <w:color w:val="auto"/>
                <w:sz w:val="22"/>
                <w:szCs w:val="22"/>
              </w:rPr>
            </w:pPr>
            <w:r>
              <w:rPr>
                <w:b w:val="0"/>
                <w:color w:val="auto"/>
                <w:sz w:val="22"/>
                <w:szCs w:val="22"/>
              </w:rPr>
              <w:t xml:space="preserve">Leer los documentos nuevamente </w:t>
            </w:r>
          </w:p>
          <w:p w:rsidR="001E38C6" w:rsidRPr="00F6307D" w:rsidRDefault="001E38C6" w:rsidP="001E38C6">
            <w:pPr>
              <w:pStyle w:val="PSI-Normal"/>
            </w:pPr>
            <w: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1E38C6" w:rsidRPr="00F6307D" w:rsidRDefault="001E38C6"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23</w:t>
            </w:r>
            <w:r>
              <w:rPr>
                <w:rFonts w:asciiTheme="minorHAnsi" w:hAnsiTheme="minorHAnsi" w:cstheme="minorHAnsi"/>
                <w:b w:val="0"/>
                <w:color w:val="auto"/>
                <w:sz w:val="22"/>
                <w:szCs w:val="22"/>
              </w:rPr>
              <w:t>/06/2020</w:t>
            </w:r>
          </w:p>
        </w:tc>
      </w:tr>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546CB9" w:rsidRDefault="001E38C6" w:rsidP="001E38C6">
            <w:pPr>
              <w:pStyle w:val="PSI-Ttulo2"/>
              <w:jc w:val="both"/>
              <w:rPr>
                <w:b w:val="0"/>
                <w:color w:val="auto"/>
                <w:sz w:val="22"/>
                <w:szCs w:val="22"/>
              </w:rPr>
            </w:pPr>
            <w:r w:rsidRPr="00546CB9">
              <w:rPr>
                <w:b w:val="0"/>
                <w:color w:val="auto"/>
                <w:sz w:val="22"/>
                <w:szCs w:val="22"/>
              </w:rPr>
              <w:t>Gestión de riesgos</w:t>
            </w:r>
          </w:p>
          <w:p w:rsidR="001E38C6" w:rsidRPr="00546CB9" w:rsidRDefault="001E38C6" w:rsidP="001E38C6">
            <w:pPr>
              <w:pStyle w:val="PSI-Ttulo2"/>
              <w:jc w:val="both"/>
              <w:rPr>
                <w:b w:val="0"/>
                <w:color w:val="auto"/>
                <w:sz w:val="22"/>
                <w:szCs w:val="22"/>
              </w:rPr>
            </w:pPr>
            <w:r w:rsidRPr="00546CB9">
              <w:rPr>
                <w:b w:val="0"/>
                <w:color w:val="auto"/>
                <w:sz w:val="22"/>
                <w:szCs w:val="22"/>
              </w:rPr>
              <w:t>Página</w:t>
            </w:r>
            <w:r w:rsidRPr="00546CB9">
              <w:rPr>
                <w:b w:val="0"/>
                <w:color w:val="auto"/>
                <w:sz w:val="22"/>
                <w:szCs w:val="22"/>
              </w:rPr>
              <w:t xml:space="preserve"> web</w:t>
            </w:r>
          </w:p>
          <w:p w:rsidR="001E38C6" w:rsidRPr="002D5C92" w:rsidRDefault="001E38C6" w:rsidP="003E5A21">
            <w:pPr>
              <w:pStyle w:val="PSI-Ttulo2"/>
              <w:jc w:val="both"/>
              <w:rPr>
                <w:rFonts w:asciiTheme="minorHAnsi" w:hAnsiTheme="minorHAnsi" w:cstheme="minorHAnsi"/>
                <w:b w:val="0"/>
                <w:color w:val="000000" w:themeColor="text1"/>
                <w:sz w:val="22"/>
                <w:szCs w:val="22"/>
              </w:rPr>
            </w:pPr>
          </w:p>
        </w:tc>
      </w:tr>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546CB9" w:rsidRDefault="001E38C6" w:rsidP="001E38C6">
            <w:pPr>
              <w:pStyle w:val="PSI-Ttulo2"/>
              <w:jc w:val="both"/>
              <w:rPr>
                <w:b w:val="0"/>
                <w:color w:val="auto"/>
                <w:sz w:val="22"/>
                <w:szCs w:val="22"/>
              </w:rPr>
            </w:pPr>
            <w:r w:rsidRPr="00546CB9">
              <w:rPr>
                <w:b w:val="0"/>
                <w:color w:val="auto"/>
                <w:sz w:val="22"/>
                <w:szCs w:val="22"/>
              </w:rPr>
              <w:t>Riesgos que teníamos hasta el momento y eran necesarios hacerle un seguimiento</w:t>
            </w:r>
          </w:p>
          <w:p w:rsidR="001E38C6" w:rsidRPr="00546CB9" w:rsidRDefault="001E38C6" w:rsidP="001E38C6">
            <w:pPr>
              <w:pStyle w:val="PSI-Ttulo2"/>
              <w:jc w:val="both"/>
              <w:rPr>
                <w:b w:val="0"/>
                <w:color w:val="auto"/>
                <w:sz w:val="22"/>
                <w:szCs w:val="22"/>
              </w:rPr>
            </w:pPr>
            <w:r w:rsidRPr="00546CB9">
              <w:rPr>
                <w:b w:val="0"/>
                <w:color w:val="auto"/>
                <w:sz w:val="22"/>
                <w:szCs w:val="22"/>
              </w:rPr>
              <w:t>Mostrar de manera general la  página web entre los integrantes, para recordar bien su funcionalidad, ante cualquier duda existente.</w:t>
            </w:r>
          </w:p>
          <w:p w:rsidR="001E38C6" w:rsidRPr="00546CB9" w:rsidRDefault="001E38C6" w:rsidP="001E38C6">
            <w:pPr>
              <w:pStyle w:val="PSI-Ttulo2"/>
              <w:jc w:val="both"/>
              <w:rPr>
                <w:b w:val="0"/>
                <w:color w:val="auto"/>
                <w:sz w:val="22"/>
                <w:szCs w:val="22"/>
              </w:rPr>
            </w:pPr>
            <w:r w:rsidRPr="00546CB9">
              <w:rPr>
                <w:b w:val="0"/>
                <w:color w:val="auto"/>
                <w:sz w:val="22"/>
                <w:szCs w:val="22"/>
              </w:rPr>
              <w:t>Para la próxima reunión cada uno tendría lista sus características de nuevos celulares.</w:t>
            </w:r>
          </w:p>
          <w:p w:rsidR="001E38C6" w:rsidRPr="00F6307D" w:rsidRDefault="001E38C6" w:rsidP="001E38C6">
            <w:pPr>
              <w:pStyle w:val="PSI-Ttulo2"/>
              <w:jc w:val="both"/>
            </w:pPr>
            <w:r w:rsidRPr="00546CB9">
              <w:rPr>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1E38C6" w:rsidP="00BF4F43">
      <w:pPr>
        <w:pStyle w:val="Sinespaciado"/>
        <w:jc w:val="both"/>
      </w:pPr>
      <w:r>
        <w:t>Reunion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1E38C6" w:rsidRPr="00F6307D" w:rsidRDefault="001E38C6"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w:t>
            </w:r>
            <w:r>
              <w:rPr>
                <w:rFonts w:asciiTheme="minorHAnsi" w:hAnsiTheme="minorHAnsi" w:cstheme="minorHAnsi"/>
                <w:b w:val="0"/>
                <w:color w:val="auto"/>
                <w:sz w:val="22"/>
                <w:szCs w:val="22"/>
              </w:rPr>
              <w:t>0</w:t>
            </w:r>
            <w:r>
              <w:rPr>
                <w:rFonts w:asciiTheme="minorHAnsi" w:hAnsiTheme="minorHAnsi" w:cstheme="minorHAnsi"/>
                <w:b w:val="0"/>
                <w:color w:val="auto"/>
                <w:sz w:val="22"/>
                <w:szCs w:val="22"/>
              </w:rPr>
              <w:t>/06/2020</w:t>
            </w:r>
          </w:p>
        </w:tc>
      </w:tr>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3E5A21">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546CB9" w:rsidRDefault="001E38C6" w:rsidP="003E5A21">
            <w:pPr>
              <w:pStyle w:val="PSI-Ttulo2"/>
              <w:jc w:val="both"/>
              <w:rPr>
                <w:b w:val="0"/>
                <w:color w:val="auto"/>
                <w:sz w:val="22"/>
                <w:szCs w:val="22"/>
              </w:rPr>
            </w:pPr>
            <w:r>
              <w:rPr>
                <w:b w:val="0"/>
                <w:color w:val="auto"/>
                <w:sz w:val="22"/>
                <w:szCs w:val="22"/>
              </w:rPr>
              <w:t>Redacción de algunas secciones de la Memoria.</w:t>
            </w:r>
          </w:p>
          <w:p w:rsidR="001E38C6" w:rsidRPr="002D5C92" w:rsidRDefault="001E38C6" w:rsidP="003E5A21">
            <w:pPr>
              <w:pStyle w:val="PSI-Ttulo2"/>
              <w:jc w:val="both"/>
              <w:rPr>
                <w:rFonts w:asciiTheme="minorHAnsi" w:hAnsiTheme="minorHAnsi" w:cstheme="minorHAnsi"/>
                <w:b w:val="0"/>
                <w:color w:val="000000" w:themeColor="text1"/>
                <w:sz w:val="22"/>
                <w:szCs w:val="22"/>
              </w:rPr>
            </w:pPr>
          </w:p>
        </w:tc>
      </w:tr>
      <w:tr w:rsidR="001E38C6" w:rsidTr="003E5A21">
        <w:tc>
          <w:tcPr>
            <w:tcW w:w="1276" w:type="dxa"/>
            <w:shd w:val="clear" w:color="auto" w:fill="D9D9D9" w:themeFill="background1" w:themeFillShade="D9"/>
            <w:vAlign w:val="center"/>
          </w:tcPr>
          <w:p w:rsidR="001E38C6" w:rsidRPr="00F6307D" w:rsidRDefault="001E38C6" w:rsidP="003E5A21">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546CB9" w:rsidRDefault="001E38C6" w:rsidP="001E38C6">
            <w:pPr>
              <w:pStyle w:val="PSI-Ttulo2"/>
              <w:jc w:val="both"/>
              <w:rPr>
                <w:b w:val="0"/>
                <w:color w:val="auto"/>
                <w:sz w:val="22"/>
                <w:szCs w:val="22"/>
              </w:rPr>
            </w:pPr>
            <w:r w:rsidRPr="00546CB9">
              <w:rPr>
                <w:b w:val="0"/>
                <w:color w:val="auto"/>
                <w:sz w:val="22"/>
                <w:szCs w:val="22"/>
              </w:rPr>
              <w:t>Iteraciones (Taiga)</w:t>
            </w:r>
            <w:r>
              <w:rPr>
                <w:b w:val="0"/>
                <w:color w:val="auto"/>
                <w:sz w:val="22"/>
                <w:szCs w:val="22"/>
              </w:rPr>
              <w:t>.</w:t>
            </w:r>
          </w:p>
          <w:p w:rsidR="001E38C6" w:rsidRPr="00546CB9" w:rsidRDefault="001E38C6" w:rsidP="001E38C6">
            <w:pPr>
              <w:pStyle w:val="PSI-Ttulo2"/>
              <w:jc w:val="both"/>
              <w:rPr>
                <w:b w:val="0"/>
                <w:color w:val="auto"/>
                <w:sz w:val="22"/>
                <w:szCs w:val="22"/>
              </w:rPr>
            </w:pPr>
            <w:r w:rsidRPr="00546CB9">
              <w:rPr>
                <w:b w:val="0"/>
                <w:color w:val="auto"/>
                <w:sz w:val="22"/>
                <w:szCs w:val="22"/>
              </w:rPr>
              <w:t>Objetivo principal</w:t>
            </w:r>
            <w:r>
              <w:rPr>
                <w:b w:val="0"/>
                <w:color w:val="auto"/>
                <w:sz w:val="22"/>
                <w:szCs w:val="22"/>
              </w:rPr>
              <w:t>.</w:t>
            </w:r>
          </w:p>
          <w:p w:rsidR="001E38C6" w:rsidRPr="00F6307D" w:rsidRDefault="001E38C6" w:rsidP="001E38C6">
            <w:pPr>
              <w:pStyle w:val="PSI-Ttulo2"/>
              <w:jc w:val="both"/>
            </w:pPr>
            <w:r w:rsidRPr="00546CB9">
              <w:rPr>
                <w:b w:val="0"/>
                <w:color w:val="auto"/>
                <w:sz w:val="22"/>
                <w:szCs w:val="22"/>
              </w:rPr>
              <w:t>Objetivos específicos</w:t>
            </w:r>
            <w:r>
              <w:rPr>
                <w:b w:val="0"/>
                <w:color w:val="auto"/>
                <w:sz w:val="22"/>
                <w:szCs w:val="22"/>
              </w:rPr>
              <w:t>.</w:t>
            </w:r>
          </w:p>
        </w:tc>
      </w:tr>
    </w:tbl>
    <w:p w:rsidR="001E38C6" w:rsidRPr="00F8522E" w:rsidRDefault="001E38C6" w:rsidP="00BF4F43">
      <w:pPr>
        <w:pStyle w:val="Sinespaciado"/>
        <w:jc w:val="both"/>
      </w:pPr>
    </w:p>
    <w:sectPr w:rsidR="001E38C6" w:rsidRPr="00F8522E" w:rsidSect="0092483A">
      <w:headerReference w:type="default" r:id="rId58"/>
      <w:footerReference w:type="default" r:id="rId59"/>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899" w:rsidRDefault="00286899" w:rsidP="00C94FBE">
      <w:pPr>
        <w:spacing w:before="0" w:line="240" w:lineRule="auto"/>
      </w:pPr>
      <w:r>
        <w:separator/>
      </w:r>
    </w:p>
    <w:p w:rsidR="00286899" w:rsidRDefault="00286899"/>
  </w:endnote>
  <w:endnote w:type="continuationSeparator" w:id="0">
    <w:p w:rsidR="00286899" w:rsidRDefault="00286899" w:rsidP="00C94FBE">
      <w:pPr>
        <w:spacing w:before="0" w:line="240" w:lineRule="auto"/>
      </w:pPr>
      <w:r>
        <w:continuationSeparator/>
      </w:r>
    </w:p>
    <w:p w:rsidR="00286899" w:rsidRDefault="002868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575" w:rsidRDefault="00B84575"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1E38C6">
          <w:rPr>
            <w:rFonts w:asciiTheme="majorHAnsi" w:hAnsiTheme="majorHAnsi" w:cstheme="majorHAnsi"/>
            <w:noProof/>
          </w:rPr>
          <w:t>59</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1E38C6">
          <w:rPr>
            <w:rFonts w:asciiTheme="majorHAnsi" w:hAnsiTheme="majorHAnsi" w:cstheme="majorHAnsi"/>
            <w:noProof/>
          </w:rPr>
          <w:t>59</w:t>
        </w:r>
        <w:r w:rsidRPr="00DD5A70">
          <w:rPr>
            <w:rFonts w:asciiTheme="majorHAnsi" w:hAnsiTheme="majorHAnsi" w:cstheme="majorHAnsi"/>
          </w:rPr>
          <w:fldChar w:fldCharType="end"/>
        </w:r>
      </w:sdtContent>
    </w:sdt>
  </w:p>
  <w:p w:rsidR="00B84575" w:rsidRDefault="00B84575"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899" w:rsidRDefault="00286899" w:rsidP="00C94FBE">
      <w:pPr>
        <w:spacing w:before="0" w:line="240" w:lineRule="auto"/>
      </w:pPr>
      <w:r>
        <w:separator/>
      </w:r>
    </w:p>
    <w:p w:rsidR="00286899" w:rsidRDefault="00286899"/>
  </w:footnote>
  <w:footnote w:type="continuationSeparator" w:id="0">
    <w:p w:rsidR="00286899" w:rsidRDefault="00286899" w:rsidP="00C94FBE">
      <w:pPr>
        <w:spacing w:before="0" w:line="240" w:lineRule="auto"/>
      </w:pPr>
      <w:r>
        <w:continuationSeparator/>
      </w:r>
    </w:p>
    <w:p w:rsidR="00286899" w:rsidRDefault="0028689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B84575" w:rsidRDefault="00B84575">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B84575" w:rsidRPr="000F4F97" w:rsidRDefault="00B84575"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15:restartNumberingAfterBreak="0">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15:restartNumberingAfterBreak="0">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AFF5697"/>
    <w:multiLevelType w:val="hybridMultilevel"/>
    <w:tmpl w:val="6136E690"/>
    <w:lvl w:ilvl="0" w:tplc="BF92E2F4">
      <w:start w:val="1"/>
      <w:numFmt w:val="decimal"/>
      <w:lvlText w:val="%1."/>
      <w:lvlJc w:val="left"/>
      <w:pPr>
        <w:ind w:left="720" w:hanging="360"/>
      </w:pPr>
      <w:rPr>
        <w:rFonts w:hint="default"/>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4"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6" w15:restartNumberingAfterBreak="0">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15:restartNumberingAfterBreak="0">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15:restartNumberingAfterBreak="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15:restartNumberingAfterBreak="0">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15:restartNumberingAfterBreak="0">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6"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8"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59" w15:restartNumberingAfterBreak="0">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5" w15:restartNumberingAfterBreak="0">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9" w15:restartNumberingAfterBreak="0">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0"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6"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0" w15:restartNumberingAfterBreak="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4" w15:restartNumberingAfterBreak="0">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15:restartNumberingAfterBreak="0">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88" w15:restartNumberingAfterBreak="0">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3" w15:restartNumberingAfterBreak="0">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2"/>
  </w:num>
  <w:num w:numId="2">
    <w:abstractNumId w:val="64"/>
  </w:num>
  <w:num w:numId="3">
    <w:abstractNumId w:val="49"/>
  </w:num>
  <w:num w:numId="4">
    <w:abstractNumId w:val="76"/>
  </w:num>
  <w:num w:numId="5">
    <w:abstractNumId w:val="89"/>
  </w:num>
  <w:num w:numId="6">
    <w:abstractNumId w:val="53"/>
  </w:num>
  <w:num w:numId="7">
    <w:abstractNumId w:val="65"/>
  </w:num>
  <w:num w:numId="8">
    <w:abstractNumId w:val="59"/>
  </w:num>
  <w:num w:numId="9">
    <w:abstractNumId w:val="29"/>
  </w:num>
  <w:num w:numId="10">
    <w:abstractNumId w:val="20"/>
  </w:num>
  <w:num w:numId="11">
    <w:abstractNumId w:val="16"/>
  </w:num>
  <w:num w:numId="12">
    <w:abstractNumId w:val="70"/>
  </w:num>
  <w:num w:numId="13">
    <w:abstractNumId w:val="38"/>
  </w:num>
  <w:num w:numId="14">
    <w:abstractNumId w:val="23"/>
  </w:num>
  <w:num w:numId="15">
    <w:abstractNumId w:val="66"/>
  </w:num>
  <w:num w:numId="16">
    <w:abstractNumId w:val="67"/>
  </w:num>
  <w:num w:numId="17">
    <w:abstractNumId w:val="60"/>
  </w:num>
  <w:num w:numId="18">
    <w:abstractNumId w:val="85"/>
  </w:num>
  <w:num w:numId="19">
    <w:abstractNumId w:val="15"/>
  </w:num>
  <w:num w:numId="20">
    <w:abstractNumId w:val="82"/>
  </w:num>
  <w:num w:numId="21">
    <w:abstractNumId w:val="7"/>
  </w:num>
  <w:num w:numId="22">
    <w:abstractNumId w:val="51"/>
  </w:num>
  <w:num w:numId="23">
    <w:abstractNumId w:val="12"/>
  </w:num>
  <w:num w:numId="24">
    <w:abstractNumId w:val="37"/>
  </w:num>
  <w:num w:numId="25">
    <w:abstractNumId w:val="28"/>
  </w:num>
  <w:num w:numId="26">
    <w:abstractNumId w:val="90"/>
  </w:num>
  <w:num w:numId="27">
    <w:abstractNumId w:val="93"/>
  </w:num>
  <w:num w:numId="28">
    <w:abstractNumId w:val="48"/>
  </w:num>
  <w:num w:numId="29">
    <w:abstractNumId w:val="26"/>
  </w:num>
  <w:num w:numId="30">
    <w:abstractNumId w:val="74"/>
  </w:num>
  <w:num w:numId="31">
    <w:abstractNumId w:val="11"/>
  </w:num>
  <w:num w:numId="32">
    <w:abstractNumId w:val="3"/>
  </w:num>
  <w:num w:numId="33">
    <w:abstractNumId w:val="47"/>
  </w:num>
  <w:num w:numId="34">
    <w:abstractNumId w:val="78"/>
  </w:num>
  <w:num w:numId="35">
    <w:abstractNumId w:val="14"/>
  </w:num>
  <w:num w:numId="36">
    <w:abstractNumId w:val="44"/>
  </w:num>
  <w:num w:numId="37">
    <w:abstractNumId w:val="42"/>
  </w:num>
  <w:num w:numId="38">
    <w:abstractNumId w:val="5"/>
  </w:num>
  <w:num w:numId="39">
    <w:abstractNumId w:val="22"/>
  </w:num>
  <w:num w:numId="40">
    <w:abstractNumId w:val="62"/>
  </w:num>
  <w:num w:numId="41">
    <w:abstractNumId w:val="43"/>
  </w:num>
  <w:num w:numId="42">
    <w:abstractNumId w:val="56"/>
  </w:num>
  <w:num w:numId="43">
    <w:abstractNumId w:val="81"/>
  </w:num>
  <w:num w:numId="44">
    <w:abstractNumId w:val="87"/>
  </w:num>
  <w:num w:numId="45">
    <w:abstractNumId w:val="35"/>
  </w:num>
  <w:num w:numId="46">
    <w:abstractNumId w:val="58"/>
  </w:num>
  <w:num w:numId="47">
    <w:abstractNumId w:val="9"/>
  </w:num>
  <w:num w:numId="48">
    <w:abstractNumId w:val="69"/>
  </w:num>
  <w:num w:numId="49">
    <w:abstractNumId w:val="8"/>
  </w:num>
  <w:num w:numId="50">
    <w:abstractNumId w:val="13"/>
  </w:num>
  <w:num w:numId="51">
    <w:abstractNumId w:val="63"/>
  </w:num>
  <w:num w:numId="52">
    <w:abstractNumId w:val="72"/>
  </w:num>
  <w:num w:numId="53">
    <w:abstractNumId w:val="32"/>
  </w:num>
  <w:num w:numId="54">
    <w:abstractNumId w:val="27"/>
  </w:num>
  <w:num w:numId="55">
    <w:abstractNumId w:val="31"/>
  </w:num>
  <w:num w:numId="56">
    <w:abstractNumId w:val="6"/>
  </w:num>
  <w:num w:numId="57">
    <w:abstractNumId w:val="17"/>
  </w:num>
  <w:num w:numId="58">
    <w:abstractNumId w:val="68"/>
  </w:num>
  <w:num w:numId="59">
    <w:abstractNumId w:val="10"/>
  </w:num>
  <w:num w:numId="60">
    <w:abstractNumId w:val="1"/>
  </w:num>
  <w:num w:numId="61">
    <w:abstractNumId w:val="36"/>
  </w:num>
  <w:num w:numId="62">
    <w:abstractNumId w:val="2"/>
  </w:num>
  <w:num w:numId="63">
    <w:abstractNumId w:val="30"/>
  </w:num>
  <w:num w:numId="64">
    <w:abstractNumId w:val="52"/>
  </w:num>
  <w:num w:numId="65">
    <w:abstractNumId w:val="19"/>
  </w:num>
  <w:num w:numId="66">
    <w:abstractNumId w:val="45"/>
  </w:num>
  <w:num w:numId="67">
    <w:abstractNumId w:val="71"/>
  </w:num>
  <w:num w:numId="68">
    <w:abstractNumId w:val="34"/>
  </w:num>
  <w:num w:numId="69">
    <w:abstractNumId w:val="33"/>
  </w:num>
  <w:num w:numId="70">
    <w:abstractNumId w:val="88"/>
  </w:num>
  <w:num w:numId="71">
    <w:abstractNumId w:val="77"/>
  </w:num>
  <w:num w:numId="72">
    <w:abstractNumId w:val="4"/>
  </w:num>
  <w:num w:numId="73">
    <w:abstractNumId w:val="41"/>
  </w:num>
  <w:num w:numId="74">
    <w:abstractNumId w:val="50"/>
  </w:num>
  <w:num w:numId="75">
    <w:abstractNumId w:val="0"/>
  </w:num>
  <w:num w:numId="76">
    <w:abstractNumId w:val="91"/>
  </w:num>
  <w:num w:numId="77">
    <w:abstractNumId w:val="18"/>
  </w:num>
  <w:num w:numId="78">
    <w:abstractNumId w:val="84"/>
  </w:num>
  <w:num w:numId="79">
    <w:abstractNumId w:val="40"/>
  </w:num>
  <w:num w:numId="80">
    <w:abstractNumId w:val="55"/>
  </w:num>
  <w:num w:numId="81">
    <w:abstractNumId w:val="79"/>
  </w:num>
  <w:num w:numId="82">
    <w:abstractNumId w:val="57"/>
  </w:num>
  <w:num w:numId="83">
    <w:abstractNumId w:val="83"/>
  </w:num>
  <w:num w:numId="84">
    <w:abstractNumId w:val="24"/>
  </w:num>
  <w:num w:numId="85">
    <w:abstractNumId w:val="25"/>
  </w:num>
  <w:num w:numId="86">
    <w:abstractNumId w:val="46"/>
  </w:num>
  <w:num w:numId="87">
    <w:abstractNumId w:val="75"/>
  </w:num>
  <w:num w:numId="88">
    <w:abstractNumId w:val="80"/>
  </w:num>
  <w:num w:numId="89">
    <w:abstractNumId w:val="39"/>
  </w:num>
  <w:num w:numId="90">
    <w:abstractNumId w:val="54"/>
  </w:num>
  <w:num w:numId="91">
    <w:abstractNumId w:val="61"/>
  </w:num>
  <w:num w:numId="92">
    <w:abstractNumId w:val="86"/>
  </w:num>
  <w:num w:numId="93">
    <w:abstractNumId w:val="73"/>
  </w:num>
  <w:num w:numId="94">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D1034"/>
    <w:rsid w:val="005D460C"/>
    <w:rsid w:val="005D4E96"/>
    <w:rsid w:val="005D5752"/>
    <w:rsid w:val="005E2C70"/>
    <w:rsid w:val="005E3432"/>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30B27"/>
    <w:rsid w:val="00730C27"/>
    <w:rsid w:val="007322CB"/>
    <w:rsid w:val="007331A6"/>
    <w:rsid w:val="0073789A"/>
    <w:rsid w:val="007447BE"/>
    <w:rsid w:val="00745703"/>
    <w:rsid w:val="007467EC"/>
    <w:rsid w:val="00750F83"/>
    <w:rsid w:val="00752240"/>
    <w:rsid w:val="007531CC"/>
    <w:rsid w:val="00763273"/>
    <w:rsid w:val="0076463D"/>
    <w:rsid w:val="00774A14"/>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6F3A"/>
    <w:rsid w:val="007C742C"/>
    <w:rsid w:val="007D113B"/>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B77AA"/>
    <w:rsid w:val="008C0BEA"/>
    <w:rsid w:val="008C31AF"/>
    <w:rsid w:val="008C36AB"/>
    <w:rsid w:val="008C54B6"/>
    <w:rsid w:val="008D183B"/>
    <w:rsid w:val="008D4334"/>
    <w:rsid w:val="008D55CB"/>
    <w:rsid w:val="008E1027"/>
    <w:rsid w:val="008E48FB"/>
    <w:rsid w:val="008E5DF8"/>
    <w:rsid w:val="008E69A4"/>
    <w:rsid w:val="008E69F0"/>
    <w:rsid w:val="008E7B08"/>
    <w:rsid w:val="008F0234"/>
    <w:rsid w:val="008F5152"/>
    <w:rsid w:val="00904CB6"/>
    <w:rsid w:val="00910A39"/>
    <w:rsid w:val="0091170A"/>
    <w:rsid w:val="00912DB6"/>
    <w:rsid w:val="00915E7A"/>
    <w:rsid w:val="009201F0"/>
    <w:rsid w:val="0092468D"/>
    <w:rsid w:val="0092483A"/>
    <w:rsid w:val="009258B8"/>
    <w:rsid w:val="009318FA"/>
    <w:rsid w:val="00932C52"/>
    <w:rsid w:val="00937AD3"/>
    <w:rsid w:val="00942049"/>
    <w:rsid w:val="009426DE"/>
    <w:rsid w:val="009439D6"/>
    <w:rsid w:val="0094444C"/>
    <w:rsid w:val="00946EA4"/>
    <w:rsid w:val="00951972"/>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B5758"/>
    <w:rsid w:val="00CC11B4"/>
    <w:rsid w:val="00CC4490"/>
    <w:rsid w:val="00CC60C9"/>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F5795"/>
    <w:rsid w:val="00E0116C"/>
    <w:rsid w:val="00E01FEC"/>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hyperlink" Target="https://es.wikipedia.org/wiki/Software_privativo" TargetMode="External"/><Relationship Id="rId50" Type="http://schemas.openxmlformats.org/officeDocument/2006/relationships/hyperlink" Target="https://es.wikipedia.org/wiki/Tel%C3%A9fono_inteligente" TargetMode="External"/><Relationship Id="rId55" Type="http://schemas.openxmlformats.org/officeDocument/2006/relationships/hyperlink" Target="https://es.wikipedia.org/wiki/Solaris_(sistema_operativ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hyperlink" Target="https://es.wikipedia.org/wiki/Microsoft_Windows"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s.wikipedia.org/wiki/Microsoft" TargetMode="External"/><Relationship Id="rId56" Type="http://schemas.openxmlformats.org/officeDocument/2006/relationships/hyperlink" Target="https://es.wikipedia.org/wiki/Mac_OS_X" TargetMode="External"/><Relationship Id="rId8" Type="http://schemas.openxmlformats.org/officeDocument/2006/relationships/endnotes" Target="endnotes.xml"/><Relationship Id="rId51" Type="http://schemas.openxmlformats.org/officeDocument/2006/relationships/hyperlink" Target="https://es.wikipedia.org/wiki/Interne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yperlink" Target="https://es.wikipedia.org/wiki/Depuraci%C3%B3n_de_programas"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hyperlink" Target="https://es.wikipedia.org/wiki/GNU/Linu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s.wikipedia.org/wiki/Aplicaciones_de_mensajer%C3%ADa" TargetMode="External"/><Relationship Id="rId57" Type="http://schemas.openxmlformats.org/officeDocument/2006/relationships/hyperlink" Target="mailto:nombre@unpauarg.edu.ar"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s.wikipedia.org/wiki/GNU"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36E7D8-A1D8-4148-89B2-AC740B07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5352</TotalTime>
  <Pages>59</Pages>
  <Words>13879</Words>
  <Characters>76335</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90034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232</cp:revision>
  <dcterms:created xsi:type="dcterms:W3CDTF">2017-09-02T01:35:00Z</dcterms:created>
  <dcterms:modified xsi:type="dcterms:W3CDTF">2020-11-15T04:10:00Z</dcterms:modified>
</cp:coreProperties>
</file>